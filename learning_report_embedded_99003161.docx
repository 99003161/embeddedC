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3B53C2AF" w:rsidR="00746D2E" w:rsidRDefault="00965FC4" w:rsidP="00746D2E">
      <w:pPr>
        <w:tabs>
          <w:tab w:val="left" w:pos="9630"/>
        </w:tabs>
        <w:ind w:firstLine="0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DC9B2C" wp14:editId="096B638F">
                <wp:simplePos x="0" y="0"/>
                <wp:positionH relativeFrom="page">
                  <wp:align>left</wp:align>
                </wp:positionH>
                <wp:positionV relativeFrom="paragraph">
                  <wp:posOffset>-381000</wp:posOffset>
                </wp:positionV>
                <wp:extent cx="6545580" cy="215392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215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D521" w14:textId="59DBDD64" w:rsidR="003A0515" w:rsidRDefault="003A0515" w:rsidP="003A051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8414AB"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Learning Repor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t</w:t>
                            </w:r>
                            <w:r w:rsidR="00FB0B02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-</w:t>
                            </w:r>
                          </w:p>
                          <w:p w14:paraId="2E5983ED" w14:textId="77D7241D" w:rsidR="008414AB" w:rsidRPr="00B64510" w:rsidRDefault="008414AB" w:rsidP="003A051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Embedded C</w:t>
                            </w:r>
                            <w:r w:rsidR="003A051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:</w:t>
                            </w: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Hardware + Programming + Testing</w:t>
                            </w:r>
                          </w:p>
                          <w:p w14:paraId="13BCFA74" w14:textId="17D8F580" w:rsidR="008414AB" w:rsidRPr="00B64510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(99003161)</w:t>
                            </w:r>
                          </w:p>
                          <w:p w14:paraId="48DC9B5C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8414AB" w:rsidRPr="00417AA7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0;margin-top:-30pt;width:515.4pt;height:169.6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" filled="f" stroked="f" strokeweight=".5pt">
                <v:textbox>
                  <w:txbxContent>
                    <w:p w14:paraId="1B73D521" w14:textId="59DBDD64" w:rsidR="003A0515" w:rsidRDefault="003A0515" w:rsidP="003A051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GENESIS </w:t>
                      </w:r>
                      <w:r w:rsidR="008414AB"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Learning Repor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t</w:t>
                      </w:r>
                      <w:r w:rsidR="00FB0B02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-</w:t>
                      </w:r>
                    </w:p>
                    <w:p w14:paraId="2E5983ED" w14:textId="77D7241D" w:rsidR="008414AB" w:rsidRPr="00B64510" w:rsidRDefault="008414AB" w:rsidP="003A051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Embedded C</w:t>
                      </w:r>
                      <w:r w:rsidR="003A0515">
                        <w:rPr>
                          <w:rFonts w:ascii="Arial" w:hAnsi="Arial" w:cs="Arial"/>
                          <w:sz w:val="48"/>
                          <w:szCs w:val="48"/>
                        </w:rPr>
                        <w:t>:</w:t>
                      </w: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Hardware + Programming + Testing</w:t>
                      </w:r>
                    </w:p>
                    <w:p w14:paraId="13BCFA74" w14:textId="17D8F580" w:rsidR="008414AB" w:rsidRPr="00B64510" w:rsidRDefault="008414AB" w:rsidP="00860730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(99003161)</w:t>
                      </w:r>
                    </w:p>
                    <w:p w14:paraId="48DC9B5C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8414AB" w:rsidRPr="00417AA7" w:rsidRDefault="008414AB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11391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4144" behindDoc="0" locked="0" layoutInCell="1" allowOverlap="1" wp14:anchorId="48DC9B2A" wp14:editId="39FFD804">
            <wp:simplePos x="0" y="0"/>
            <wp:positionH relativeFrom="page">
              <wp:posOffset>-47625</wp:posOffset>
            </wp:positionH>
            <wp:positionV relativeFrom="paragraph">
              <wp:posOffset>-897486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11177"/>
      <w:bookmarkEnd w:id="0"/>
      <w:r w:rsidR="00355A79">
        <w:rPr>
          <w:rFonts w:ascii="Arial" w:hAnsi="Arial" w:cs="Arial"/>
          <w:sz w:val="18"/>
        </w:rPr>
        <w:t>s</w:t>
      </w:r>
      <w:r w:rsidR="00635128">
        <w:rPr>
          <w:rFonts w:ascii="Arial" w:hAnsi="Arial" w:cs="Arial"/>
          <w:sz w:val="18"/>
        </w:rPr>
        <w:t>./</w:t>
      </w:r>
    </w:p>
    <w:p w14:paraId="48DC9A51" w14:textId="420CD910" w:rsidR="00963DA6" w:rsidRDefault="00965FC4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66944" behindDoc="0" locked="0" layoutInCell="1" allowOverlap="1" wp14:anchorId="162F81FE" wp14:editId="77C480B6">
            <wp:simplePos x="0" y="0"/>
            <wp:positionH relativeFrom="margin">
              <wp:posOffset>1268961</wp:posOffset>
            </wp:positionH>
            <wp:positionV relativeFrom="paragraph">
              <wp:posOffset>1599218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2634"/>
        <w:gridCol w:w="1955"/>
      </w:tblGrid>
      <w:tr w:rsidR="00503D7B" w:rsidRPr="00553962" w14:paraId="48DC9A58" w14:textId="77777777" w:rsidTr="003A0515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277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948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ADE6727" w:rsidR="002979C3" w:rsidRPr="00404B4F" w:rsidRDefault="001224C2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20EDA335" w:rsidR="002979C3" w:rsidRPr="00B96BE2" w:rsidRDefault="00B64510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3A0515">
              <w:rPr>
                <w:rFonts w:cs="Arial"/>
              </w:rPr>
              <w:t>4</w:t>
            </w:r>
            <w:r w:rsidR="0054742A">
              <w:rPr>
                <w:rFonts w:cs="Arial"/>
              </w:rPr>
              <w:t>-</w:t>
            </w:r>
            <w:r w:rsidR="00741910">
              <w:rPr>
                <w:rFonts w:cs="Arial"/>
              </w:rPr>
              <w:t>12</w:t>
            </w:r>
            <w:r w:rsidR="0054742A">
              <w:rPr>
                <w:rFonts w:cs="Arial"/>
              </w:rPr>
              <w:t>-20</w:t>
            </w:r>
          </w:p>
        </w:tc>
        <w:tc>
          <w:tcPr>
            <w:tcW w:w="863" w:type="pct"/>
            <w:vAlign w:val="center"/>
          </w:tcPr>
          <w:p w14:paraId="48DC9A5B" w14:textId="73D7A93D" w:rsidR="001B4CE7" w:rsidRPr="003A0515" w:rsidRDefault="00741910" w:rsidP="00741910">
            <w:pPr>
              <w:pStyle w:val="TableText"/>
              <w:spacing w:after="0"/>
              <w:ind w:left="-54" w:firstLine="5"/>
              <w:jc w:val="center"/>
              <w:rPr>
                <w:rFonts w:cs="Arial"/>
                <w:sz w:val="18"/>
                <w:szCs w:val="18"/>
              </w:rPr>
            </w:pPr>
            <w:r w:rsidRPr="003A0515">
              <w:rPr>
                <w:rFonts w:cs="Arial"/>
                <w:sz w:val="18"/>
                <w:szCs w:val="18"/>
              </w:rPr>
              <w:t>DEEPAK KUMAR SAHOO</w:t>
            </w:r>
          </w:p>
        </w:tc>
        <w:tc>
          <w:tcPr>
            <w:tcW w:w="785" w:type="pct"/>
            <w:vAlign w:val="center"/>
          </w:tcPr>
          <w:p w14:paraId="48DC9A5C" w14:textId="36038E41" w:rsidR="002979C3" w:rsidRPr="00997756" w:rsidRDefault="002979C3" w:rsidP="00C950AF">
            <w:pPr>
              <w:pStyle w:val="TableText"/>
              <w:spacing w:after="0"/>
              <w:ind w:left="-54" w:firstLine="46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5D" w14:textId="172FAEF3" w:rsidR="002979C3" w:rsidRPr="003A0515" w:rsidRDefault="00C950AF" w:rsidP="003A0515">
            <w:pPr>
              <w:pStyle w:val="TableText"/>
              <w:spacing w:after="0"/>
              <w:ind w:firstLine="0"/>
              <w:jc w:val="left"/>
              <w:rPr>
                <w:rFonts w:cs="Arial"/>
                <w:szCs w:val="20"/>
              </w:rPr>
            </w:pPr>
            <w:r w:rsidRPr="003A0515">
              <w:rPr>
                <w:rFonts w:cs="Arial"/>
                <w:szCs w:val="20"/>
              </w:rPr>
              <w:t>Dr.</w:t>
            </w:r>
            <w:r w:rsidR="003A0515" w:rsidRPr="003A0515">
              <w:rPr>
                <w:rFonts w:cs="Arial"/>
                <w:szCs w:val="20"/>
              </w:rPr>
              <w:t xml:space="preserve"> </w:t>
            </w:r>
            <w:r w:rsidRPr="003A0515">
              <w:rPr>
                <w:rFonts w:cs="Arial"/>
                <w:szCs w:val="20"/>
              </w:rPr>
              <w:t>Vivek</w:t>
            </w:r>
            <w:r w:rsidR="003A0515" w:rsidRPr="003A0515">
              <w:rPr>
                <w:rFonts w:cs="Arial"/>
                <w:szCs w:val="20"/>
              </w:rPr>
              <w:t xml:space="preserve"> </w:t>
            </w:r>
            <w:r w:rsidRPr="003A0515">
              <w:rPr>
                <w:rFonts w:cs="Arial"/>
                <w:szCs w:val="20"/>
              </w:rPr>
              <w:t>K and Bhargav N</w:t>
            </w:r>
          </w:p>
        </w:tc>
        <w:tc>
          <w:tcPr>
            <w:tcW w:w="948" w:type="pct"/>
            <w:vAlign w:val="center"/>
          </w:tcPr>
          <w:p w14:paraId="48DC9A5E" w14:textId="6611F2B8" w:rsidR="002979C3" w:rsidRPr="00995956" w:rsidRDefault="002979C3" w:rsidP="00C950AF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66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023CBD21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14:paraId="48DC9A61" w14:textId="7A6AD22A" w:rsidR="000F1ED3" w:rsidRPr="00B96BE2" w:rsidRDefault="003A0515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28</w:t>
            </w:r>
            <w:r w:rsidR="000F1ED3">
              <w:rPr>
                <w:rFonts w:cs="Arial"/>
              </w:rPr>
              <w:t>-</w:t>
            </w:r>
            <w:r w:rsidR="00741910">
              <w:rPr>
                <w:rFonts w:cs="Arial"/>
              </w:rPr>
              <w:t>12</w:t>
            </w:r>
            <w:r w:rsidR="000F1ED3">
              <w:rPr>
                <w:rFonts w:cs="Arial"/>
              </w:rPr>
              <w:t>-20</w:t>
            </w:r>
          </w:p>
        </w:tc>
        <w:tc>
          <w:tcPr>
            <w:tcW w:w="863" w:type="pct"/>
            <w:vAlign w:val="center"/>
          </w:tcPr>
          <w:p w14:paraId="48DC9A62" w14:textId="18A9FA4E" w:rsidR="000F1ED3" w:rsidRPr="007B3ACD" w:rsidRDefault="00741910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DEEPAK KUMAR SAHOO</w:t>
            </w:r>
          </w:p>
        </w:tc>
        <w:tc>
          <w:tcPr>
            <w:tcW w:w="785" w:type="pct"/>
            <w:vAlign w:val="center"/>
          </w:tcPr>
          <w:p w14:paraId="48DC9A63" w14:textId="4C7F1FB3" w:rsidR="000F1ED3" w:rsidRPr="009977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64" w14:textId="7426B21A" w:rsidR="000F1ED3" w:rsidRPr="00995956" w:rsidRDefault="00B64510" w:rsidP="003A0515">
            <w:pPr>
              <w:pStyle w:val="TableText"/>
              <w:spacing w:after="0"/>
              <w:ind w:firstLine="0"/>
              <w:jc w:val="left"/>
              <w:rPr>
                <w:rFonts w:cs="Arial"/>
              </w:rPr>
            </w:pPr>
            <w:r>
              <w:rPr>
                <w:rFonts w:cs="Arial"/>
              </w:rPr>
              <w:t>Dr. Vivek K and Bhargav N</w:t>
            </w:r>
          </w:p>
        </w:tc>
        <w:tc>
          <w:tcPr>
            <w:tcW w:w="948" w:type="pct"/>
            <w:vAlign w:val="center"/>
          </w:tcPr>
          <w:p w14:paraId="48DC9A65" w14:textId="1B576EF4" w:rsidR="000F1ED3" w:rsidRPr="009959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6D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226B4548" w:rsidR="000F1ED3" w:rsidRPr="00404B4F" w:rsidRDefault="003A0515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518" w:type="pct"/>
            <w:vAlign w:val="center"/>
          </w:tcPr>
          <w:p w14:paraId="48DC9A68" w14:textId="24D29297" w:rsidR="000F1ED3" w:rsidRPr="00B96BE2" w:rsidRDefault="003A0515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  <w:r>
              <w:rPr>
                <w:rFonts w:cs="Arial"/>
              </w:rPr>
              <w:t>9</w:t>
            </w:r>
            <w:r>
              <w:rPr>
                <w:rFonts w:cs="Arial"/>
              </w:rPr>
              <w:t>-12-20</w:t>
            </w:r>
          </w:p>
        </w:tc>
        <w:tc>
          <w:tcPr>
            <w:tcW w:w="863" w:type="pct"/>
            <w:vAlign w:val="center"/>
          </w:tcPr>
          <w:p w14:paraId="48DC9A69" w14:textId="6BD2B1AD" w:rsidR="000F1ED3" w:rsidRPr="007B3ACD" w:rsidRDefault="003A0515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DEEPAK KUMAR SAHOO</w:t>
            </w:r>
          </w:p>
        </w:tc>
        <w:tc>
          <w:tcPr>
            <w:tcW w:w="785" w:type="pct"/>
            <w:vAlign w:val="center"/>
          </w:tcPr>
          <w:p w14:paraId="48DC9A6A" w14:textId="6FE96654" w:rsidR="000F1ED3" w:rsidRPr="009977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6B" w14:textId="4832E921" w:rsidR="000F1ED3" w:rsidRPr="00995956" w:rsidRDefault="003A0515" w:rsidP="003A0515">
            <w:pPr>
              <w:pStyle w:val="TableText"/>
              <w:spacing w:after="0"/>
              <w:ind w:firstLine="0"/>
              <w:jc w:val="left"/>
              <w:rPr>
                <w:rFonts w:cs="Arial"/>
              </w:rPr>
            </w:pPr>
            <w:r>
              <w:rPr>
                <w:rFonts w:cs="Arial"/>
              </w:rPr>
              <w:t>Dr. Vivek K and Bhargav N</w:t>
            </w:r>
          </w:p>
        </w:tc>
        <w:tc>
          <w:tcPr>
            <w:tcW w:w="948" w:type="pct"/>
            <w:vAlign w:val="center"/>
          </w:tcPr>
          <w:p w14:paraId="48DC9A6C" w14:textId="5C610C37" w:rsidR="000F1ED3" w:rsidRPr="009959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74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0F1ED3" w:rsidRPr="00B96BE2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0F1ED3" w:rsidRPr="007B3ACD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0F1ED3" w:rsidRPr="00997756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72" w14:textId="77777777" w:rsidR="000F1ED3" w:rsidRPr="00995956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948" w:type="pct"/>
            <w:vAlign w:val="center"/>
          </w:tcPr>
          <w:p w14:paraId="48DC9A73" w14:textId="77777777" w:rsidR="000F1ED3" w:rsidRPr="00995956" w:rsidRDefault="000F1ED3" w:rsidP="000F1ED3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0F1ED3" w:rsidRPr="00553962" w14:paraId="48DC9A7B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0F1ED3" w:rsidRPr="00B96BE2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0F1ED3" w:rsidRPr="007B3ACD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0F1ED3" w:rsidRPr="00997756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79" w14:textId="77777777" w:rsidR="000F1ED3" w:rsidRPr="00995956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948" w:type="pct"/>
            <w:vAlign w:val="center"/>
          </w:tcPr>
          <w:p w14:paraId="48DC9A7A" w14:textId="77777777" w:rsidR="000F1ED3" w:rsidRPr="00995956" w:rsidRDefault="000F1ED3" w:rsidP="000F1ED3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88" w14:textId="0AB30ABC" w:rsidR="00107955" w:rsidRPr="009D302D" w:rsidRDefault="004817E1" w:rsidP="009D302D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1" w:name="_Toc229759047"/>
      <w:bookmarkStart w:id="2" w:name="_Toc229764175"/>
      <w:bookmarkStart w:id="3" w:name="_Toc311197302"/>
      <w:bookmarkStart w:id="4" w:name="_Toc513545819"/>
    </w:p>
    <w:p w14:paraId="36ED1E51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00E8E3EC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2430CD2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76515FBA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74B0FB40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1A5B3713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4400A4D9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07262A8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C4B8351" w14:textId="4CF45921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550C355B" w14:textId="270F93DB" w:rsidR="00C950AF" w:rsidRDefault="00C950AF" w:rsidP="00C950AF"/>
    <w:p w14:paraId="1BA80AC2" w14:textId="77777777" w:rsidR="00C950AF" w:rsidRPr="00C950AF" w:rsidRDefault="00C950AF" w:rsidP="00C950AF"/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DC9A89" w14:textId="251546D8" w:rsidR="00DB5DE8" w:rsidRDefault="00DB5DE8">
          <w:pPr>
            <w:pStyle w:val="TOCHeading"/>
          </w:pPr>
          <w:r>
            <w:t>Contents</w:t>
          </w:r>
        </w:p>
        <w:p w14:paraId="46FECC53" w14:textId="404B4FBA" w:rsidR="00FB0B02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85566" w:history="1">
            <w:r w:rsidR="00FB0B02" w:rsidRPr="00BC70B4">
              <w:rPr>
                <w:rStyle w:val="Hyperlink"/>
                <w:rFonts w:ascii="Times New Roman" w:hAnsi="Times New Roman"/>
                <w:noProof/>
              </w:rPr>
              <w:t>1. Activity1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_Toc60585566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FB0B02">
              <w:rPr>
                <w:noProof/>
                <w:webHidden/>
              </w:rPr>
              <w:t>5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37F162FF" w14:textId="4BC5A1FD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67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1.1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981E" w14:textId="4D528811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68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1.2 Make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9BAD" w14:textId="2F017529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69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1.2.1 Main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01E4D" w14:textId="77C16368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1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1.2.2 Make file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37D1" w14:textId="4FADB469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3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1.2.3 Make file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3227" w14:textId="16BE6CB3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4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1.3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EB4B" w14:textId="48E6C8AC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5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1.4 Output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7005" w14:textId="1A64B839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6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1.5 GitHub Link of code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2624" w14:textId="7E661CFD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7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 Debugging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0101" w14:textId="3B4577FC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8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1.6.1 Step in, step over and step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599B" w14:textId="237A7A46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9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1.6.2 Disassembly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6BC5" w14:textId="3E96162A" w:rsidR="00FB0B02" w:rsidRDefault="00FB0B02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80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1.6.3 Break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43F3" w14:textId="0E2A9AEE" w:rsidR="00FB0B02" w:rsidRDefault="00FB0B02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81" w:history="1">
            <w:r w:rsidRPr="00BC70B4">
              <w:rPr>
                <w:rStyle w:val="Hyperlink"/>
                <w:rFonts w:ascii="Times New Roman" w:hAnsi="Times New Roman"/>
                <w:noProof/>
              </w:rPr>
              <w:t>2. Activity 2 (Driver code development)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A3E2" w14:textId="65FDAF3A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2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2.1 MCU Specific 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8F070" w14:textId="3C3E4453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3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2.2 GPIO Driver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E2A3" w14:textId="63D69B04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4" w:history="1">
            <w:r w:rsidRPr="00BC70B4">
              <w:rPr>
                <w:rStyle w:val="Hyperlink"/>
                <w:rFonts w:ascii="Times New Roman" w:hAnsi="Times New Roman"/>
                <w:b/>
                <w:bCs/>
                <w:noProof/>
                <w:lang w:val="en-IN"/>
              </w:rPr>
              <w:t>2.3 Source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5AEA" w14:textId="0119F88B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5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2.4 Github link to these 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F725E" w14:textId="32759300" w:rsidR="00FB0B02" w:rsidRDefault="00FB0B02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86" w:history="1">
            <w:r w:rsidRPr="00BC70B4">
              <w:rPr>
                <w:rStyle w:val="Hyperlink"/>
                <w:rFonts w:ascii="Times New Roman" w:hAnsi="Times New Roman"/>
                <w:noProof/>
              </w:rPr>
              <w:t>3. Activity 3 (Mini 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2BD6" w14:textId="32FA92EA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7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3.1 Main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5603F" w14:textId="5D9444CD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8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3.2 Arduino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A30DF" w14:textId="64447C91" w:rsidR="00FB0B02" w:rsidRDefault="00FB0B0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9" w:history="1">
            <w:r w:rsidRPr="00BC70B4">
              <w:rPr>
                <w:rStyle w:val="Hyperlink"/>
                <w:rFonts w:ascii="Times New Roman" w:hAnsi="Times New Roman"/>
                <w:b/>
                <w:noProof/>
              </w:rPr>
              <w:t>3.3 Github link to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1A8A3" w14:textId="11917EF0" w:rsidR="00FB0B02" w:rsidRDefault="00FB0B02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90" w:history="1">
            <w:r w:rsidRPr="00BC70B4">
              <w:rPr>
                <w:rStyle w:val="Hyperlink"/>
                <w:rFonts w:ascii="Times New Roman" w:hAnsi="Times New Roman"/>
                <w:noProof/>
              </w:rPr>
              <w:t>4.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9A97" w14:textId="5F1F55F2" w:rsidR="00DB5DE8" w:rsidRDefault="00DB5DE8" w:rsidP="0054742A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4F38626" w14:textId="60E0DC54" w:rsidR="0054742A" w:rsidRDefault="0054742A" w:rsidP="0054742A">
      <w:pPr>
        <w:rPr>
          <w:noProof/>
        </w:rPr>
      </w:pPr>
    </w:p>
    <w:p w14:paraId="2D7165CC" w14:textId="7715CD2A" w:rsidR="0054742A" w:rsidRDefault="0054742A" w:rsidP="0054742A">
      <w:pPr>
        <w:rPr>
          <w:noProof/>
        </w:rPr>
      </w:pPr>
    </w:p>
    <w:p w14:paraId="1A6CB75A" w14:textId="7C00C449" w:rsidR="0054742A" w:rsidRDefault="0054742A" w:rsidP="0054742A">
      <w:pPr>
        <w:rPr>
          <w:noProof/>
        </w:rPr>
      </w:pPr>
    </w:p>
    <w:p w14:paraId="44772A6B" w14:textId="4208C246" w:rsidR="0054742A" w:rsidRDefault="0054742A" w:rsidP="0054742A">
      <w:pPr>
        <w:rPr>
          <w:noProof/>
        </w:rPr>
      </w:pPr>
    </w:p>
    <w:p w14:paraId="6511C19B" w14:textId="5AC7A3A0" w:rsidR="0054742A" w:rsidRDefault="0054742A" w:rsidP="0054742A">
      <w:pPr>
        <w:rPr>
          <w:noProof/>
        </w:rPr>
      </w:pPr>
    </w:p>
    <w:p w14:paraId="01689068" w14:textId="716E234A" w:rsidR="0054742A" w:rsidRDefault="0054742A" w:rsidP="00497ACD">
      <w:pPr>
        <w:ind w:firstLine="0"/>
        <w:rPr>
          <w:noProof/>
        </w:rPr>
      </w:pPr>
    </w:p>
    <w:p w14:paraId="0CB743AB" w14:textId="77777777" w:rsidR="00D4281F" w:rsidRDefault="00D4281F" w:rsidP="001C1DE1">
      <w:pPr>
        <w:pStyle w:val="TOCHeading"/>
      </w:pPr>
    </w:p>
    <w:p w14:paraId="0CB259C6" w14:textId="77777777" w:rsidR="00D4281F" w:rsidRDefault="00D4281F" w:rsidP="001C1DE1">
      <w:pPr>
        <w:pStyle w:val="TOCHeading"/>
      </w:pPr>
    </w:p>
    <w:p w14:paraId="7105CF16" w14:textId="77777777" w:rsidR="00D4281F" w:rsidRDefault="00D4281F" w:rsidP="001C1DE1">
      <w:pPr>
        <w:pStyle w:val="TOCHeading"/>
      </w:pPr>
    </w:p>
    <w:p w14:paraId="784D7D75" w14:textId="7B1D4D52" w:rsidR="00D4281F" w:rsidRDefault="00D4281F" w:rsidP="001C1DE1">
      <w:pPr>
        <w:pStyle w:val="TOCHeading"/>
      </w:pPr>
    </w:p>
    <w:p w14:paraId="0E6FE7EC" w14:textId="4356E9A0" w:rsidR="001C1DE1" w:rsidRDefault="001C1DE1" w:rsidP="001C1DE1">
      <w:pPr>
        <w:pStyle w:val="TOCHeading"/>
      </w:pPr>
      <w:r>
        <w:t>Table of Figures</w:t>
      </w:r>
    </w:p>
    <w:p w14:paraId="68DB4C3B" w14:textId="77777777" w:rsidR="001C1DE1" w:rsidRDefault="001C1DE1">
      <w:pPr>
        <w:pStyle w:val="TableofFigures"/>
        <w:tabs>
          <w:tab w:val="right" w:leader="dot" w:pos="10160"/>
        </w:tabs>
        <w:rPr>
          <w:noProof/>
        </w:rPr>
      </w:pPr>
    </w:p>
    <w:p w14:paraId="42F383A8" w14:textId="6A385E97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60584397" w:history="1">
        <w:r w:rsidRPr="00FB6D18">
          <w:rPr>
            <w:rStyle w:val="Hyperlink"/>
            <w:noProof/>
          </w:rPr>
          <w:t>Figure 1.Linker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0E98A1" w14:textId="6682F3A4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5" w:anchor="_Toc60584398" w:history="1">
        <w:r w:rsidRPr="00FB6D18">
          <w:rPr>
            <w:rStyle w:val="Hyperlink"/>
            <w:noProof/>
          </w:rPr>
          <w:t>Figure 2. 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020EBD" w14:textId="7E269283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60584399" w:history="1">
        <w:r w:rsidRPr="00FB6D18">
          <w:rPr>
            <w:rStyle w:val="Hyperlink"/>
            <w:noProof/>
          </w:rPr>
          <w:t>Figure 3. Make file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FC2F9F" w14:textId="41FB7CB3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6" w:anchor="_Toc60584400" w:history="1">
        <w:r w:rsidRPr="00FB6D18">
          <w:rPr>
            <w:rStyle w:val="Hyperlink"/>
            <w:noProof/>
          </w:rPr>
          <w:t>Figure 4. Make file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BB9AC3" w14:textId="5603B224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7" w:anchor="_Toc60584401" w:history="1">
        <w:r w:rsidRPr="00FB6D18">
          <w:rPr>
            <w:rStyle w:val="Hyperlink"/>
            <w:noProof/>
          </w:rPr>
          <w:t>Figure 5. Startup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2D06ED" w14:textId="3B9C7FC5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8" w:anchor="_Toc60584402" w:history="1">
        <w:r w:rsidRPr="00FB6D18">
          <w:rPr>
            <w:rStyle w:val="Hyperlink"/>
            <w:noProof/>
          </w:rPr>
          <w:t>Figure 6. Output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6F9500" w14:textId="5C96BD71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9" w:anchor="_Toc60584403" w:history="1">
        <w:r w:rsidRPr="00FB6D18">
          <w:rPr>
            <w:rStyle w:val="Hyperlink"/>
            <w:noProof/>
          </w:rPr>
          <w:t>Figure 7. Main Logic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0B0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6D38E5" w14:textId="276EFA56" w:rsidR="001C1DE1" w:rsidRDefault="003A0515" w:rsidP="00544300">
      <w:pPr>
        <w:ind w:firstLine="0"/>
        <w:rPr>
          <w:noProof/>
        </w:rPr>
      </w:pPr>
      <w:r>
        <w:rPr>
          <w:noProof/>
        </w:rPr>
        <w:fldChar w:fldCharType="end"/>
      </w:r>
    </w:p>
    <w:p w14:paraId="0BA34A8D" w14:textId="77777777" w:rsidR="00D4281F" w:rsidRDefault="009C3C72" w:rsidP="009C3C72">
      <w:pPr>
        <w:pStyle w:val="TOCHeading"/>
        <w:rPr>
          <w:noProof/>
        </w:rPr>
      </w:pPr>
      <w:r>
        <w:t>List of Tables</w:t>
      </w:r>
      <w:r>
        <w:fldChar w:fldCharType="begin"/>
      </w:r>
      <w:r>
        <w:instrText xml:space="preserve"> TOC \h \z \t "tables" \c </w:instrText>
      </w:r>
      <w:r>
        <w:fldChar w:fldCharType="separate"/>
      </w:r>
    </w:p>
    <w:p w14:paraId="4CFDCA47" w14:textId="126FC77C" w:rsidR="009C3C72" w:rsidRDefault="00D4281F" w:rsidP="009C3C72">
      <w:pPr>
        <w:pStyle w:val="TOCHeading"/>
      </w:pPr>
      <w:r>
        <w:rPr>
          <w:b w:val="0"/>
          <w:bCs w:val="0"/>
          <w:noProof/>
        </w:rPr>
        <w:t>No table of figures entries found.</w:t>
      </w:r>
      <w:r w:rsidR="009C3C72">
        <w:fldChar w:fldCharType="end"/>
      </w:r>
    </w:p>
    <w:p w14:paraId="2CF00098" w14:textId="729EB3DC" w:rsidR="009C3C72" w:rsidRDefault="009C3C72" w:rsidP="0054742A"/>
    <w:p w14:paraId="4D67020C" w14:textId="5552FB47" w:rsidR="009C3C72" w:rsidRDefault="009C3C72" w:rsidP="0054742A"/>
    <w:p w14:paraId="6B7EB087" w14:textId="27F60E58" w:rsidR="009C3C72" w:rsidRDefault="009C3C72" w:rsidP="0054742A"/>
    <w:p w14:paraId="2590FDCB" w14:textId="33B9D18C" w:rsidR="009C3C72" w:rsidRDefault="009C3C72" w:rsidP="0054742A"/>
    <w:p w14:paraId="7AA8B781" w14:textId="67114694" w:rsidR="009C3C72" w:rsidRDefault="009C3C72" w:rsidP="0054742A"/>
    <w:p w14:paraId="1CCD948D" w14:textId="5F323612" w:rsidR="009C3C72" w:rsidRDefault="009C3C72" w:rsidP="0054742A"/>
    <w:p w14:paraId="2451414F" w14:textId="74E8A787" w:rsidR="009C3C72" w:rsidRDefault="009C3C72" w:rsidP="0054742A"/>
    <w:p w14:paraId="1C6FE4F9" w14:textId="01820E41" w:rsidR="009C3C72" w:rsidRDefault="009C3C72" w:rsidP="0054742A"/>
    <w:p w14:paraId="75697D6C" w14:textId="13DED345" w:rsidR="009C3C72" w:rsidRDefault="009C3C72" w:rsidP="0054742A"/>
    <w:p w14:paraId="665BB7C2" w14:textId="1F31F237" w:rsidR="009C3C72" w:rsidRDefault="009C3C72" w:rsidP="0054742A"/>
    <w:p w14:paraId="5A25E0ED" w14:textId="7E245E5E" w:rsidR="009C3C72" w:rsidRDefault="009C3C72" w:rsidP="0054742A"/>
    <w:p w14:paraId="5445383B" w14:textId="2A1D7D2A" w:rsidR="009C3C72" w:rsidRDefault="009C3C72" w:rsidP="0054742A"/>
    <w:p w14:paraId="48577B11" w14:textId="3391DD61" w:rsidR="009C3C72" w:rsidRDefault="009C3C72" w:rsidP="0054742A"/>
    <w:p w14:paraId="7DE6930C" w14:textId="3E80E903" w:rsidR="009C3C72" w:rsidRDefault="009C3C72" w:rsidP="0054742A"/>
    <w:p w14:paraId="7277ED48" w14:textId="7DD6D126" w:rsidR="00544300" w:rsidRDefault="00544300" w:rsidP="0054742A"/>
    <w:p w14:paraId="35229185" w14:textId="0A3578C1" w:rsidR="00544300" w:rsidRDefault="00544300" w:rsidP="0054742A"/>
    <w:p w14:paraId="40664AFF" w14:textId="2F57EC09" w:rsidR="00544300" w:rsidRDefault="00544300" w:rsidP="0054742A"/>
    <w:p w14:paraId="5B06CF1D" w14:textId="2F446E11" w:rsidR="00544300" w:rsidRDefault="00544300" w:rsidP="0054742A"/>
    <w:p w14:paraId="6F3F568B" w14:textId="6BE80090" w:rsidR="00544300" w:rsidRDefault="00544300" w:rsidP="0054742A"/>
    <w:p w14:paraId="3E6A8E12" w14:textId="18D928D3" w:rsidR="00544300" w:rsidRDefault="00544300" w:rsidP="0054742A"/>
    <w:p w14:paraId="5DFFE9C9" w14:textId="77777777" w:rsidR="00544300" w:rsidRDefault="00544300" w:rsidP="0054742A"/>
    <w:p w14:paraId="6826B110" w14:textId="331206ED" w:rsidR="009C3C72" w:rsidRDefault="009C3C72" w:rsidP="008414AB">
      <w:pPr>
        <w:ind w:firstLine="0"/>
      </w:pPr>
    </w:p>
    <w:p w14:paraId="0DE4A32D" w14:textId="1B9D7060" w:rsidR="00A770BF" w:rsidRPr="00605204" w:rsidRDefault="00A770BF" w:rsidP="00A770BF">
      <w:pPr>
        <w:pStyle w:val="Heading1"/>
        <w:rPr>
          <w:rFonts w:ascii="Times New Roman" w:hAnsi="Times New Roman"/>
          <w:sz w:val="32"/>
          <w:szCs w:val="32"/>
        </w:rPr>
      </w:pPr>
      <w:bookmarkStart w:id="5" w:name="_Toc60519624"/>
      <w:bookmarkStart w:id="6" w:name="_Toc60585566"/>
      <w:bookmarkEnd w:id="1"/>
      <w:bookmarkEnd w:id="2"/>
      <w:bookmarkEnd w:id="3"/>
      <w:bookmarkEnd w:id="4"/>
      <w:r w:rsidRPr="00605204">
        <w:rPr>
          <w:rFonts w:ascii="Times New Roman" w:hAnsi="Times New Roman"/>
          <w:sz w:val="32"/>
          <w:szCs w:val="32"/>
        </w:rPr>
        <w:lastRenderedPageBreak/>
        <w:t>1. Activity</w:t>
      </w:r>
      <w:bookmarkEnd w:id="5"/>
      <w:r w:rsidR="004F3F90">
        <w:rPr>
          <w:rFonts w:ascii="Times New Roman" w:hAnsi="Times New Roman"/>
          <w:sz w:val="32"/>
          <w:szCs w:val="32"/>
        </w:rPr>
        <w:t>1</w:t>
      </w:r>
      <w:bookmarkEnd w:id="6"/>
    </w:p>
    <w:p w14:paraId="1754A933" w14:textId="77777777" w:rsidR="00A770BF" w:rsidRPr="0046613F" w:rsidRDefault="00A770BF" w:rsidP="00A770BF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7" w:name="_Toc60519625"/>
      <w:bookmarkStart w:id="8" w:name="_Toc60585567"/>
      <w:r>
        <w:rPr>
          <w:rFonts w:ascii="Times New Roman" w:hAnsi="Times New Roman"/>
          <w:b/>
          <w:sz w:val="28"/>
          <w:szCs w:val="28"/>
        </w:rPr>
        <w:t xml:space="preserve">1.1 </w:t>
      </w:r>
      <w:r w:rsidRPr="0046613F">
        <w:rPr>
          <w:rFonts w:ascii="Times New Roman" w:hAnsi="Times New Roman"/>
          <w:b/>
          <w:sz w:val="28"/>
          <w:szCs w:val="28"/>
        </w:rPr>
        <w:t>Linker Script</w:t>
      </w:r>
      <w:bookmarkEnd w:id="7"/>
      <w:bookmarkEnd w:id="8"/>
    </w:p>
    <w:p w14:paraId="25EBD7AE" w14:textId="77777777" w:rsidR="00A770BF" w:rsidRPr="00E85758" w:rsidRDefault="00A770BF" w:rsidP="00A770BF">
      <w:pPr>
        <w:rPr>
          <w:rFonts w:ascii="Times New Roman" w:hAnsi="Times New Roman"/>
        </w:rPr>
      </w:pPr>
    </w:p>
    <w:p w14:paraId="7082ED90" w14:textId="0FF89A1E" w:rsidR="00963FE2" w:rsidRDefault="00FB0B02" w:rsidP="00963FE2">
      <w:pPr>
        <w:keepNext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4F3D1CA8" wp14:editId="74550A4B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457950" cy="5552440"/>
            <wp:effectExtent l="0" t="0" r="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DF2FE" w14:textId="4B2B49C4" w:rsidR="00A770BF" w:rsidRPr="00E85758" w:rsidRDefault="00963FE2" w:rsidP="00963FE2">
      <w:pPr>
        <w:pStyle w:val="Caption"/>
        <w:rPr>
          <w:rFonts w:ascii="Times New Roman" w:hAnsi="Times New Roman"/>
        </w:rPr>
      </w:pPr>
      <w:bookmarkStart w:id="9" w:name="_Toc60584397"/>
      <w:r>
        <w:t xml:space="preserve">Figure </w:t>
      </w:r>
      <w:fldSimple w:instr=" SEQ Figure \* ARABIC ">
        <w:r w:rsidR="00FB0B02">
          <w:rPr>
            <w:noProof/>
          </w:rPr>
          <w:t>1</w:t>
        </w:r>
      </w:fldSimple>
      <w:r>
        <w:t>.Linker Script</w:t>
      </w:r>
      <w:bookmarkEnd w:id="9"/>
    </w:p>
    <w:p w14:paraId="091FF0BD" w14:textId="77777777" w:rsidR="00A770BF" w:rsidRDefault="00A770BF" w:rsidP="00A770BF">
      <w:pPr>
        <w:rPr>
          <w:rFonts w:ascii="Times New Roman" w:hAnsi="Times New Roman"/>
        </w:rPr>
      </w:pPr>
    </w:p>
    <w:p w14:paraId="29633CCE" w14:textId="580750AA" w:rsidR="00A770BF" w:rsidRDefault="00A770BF" w:rsidP="00A770BF">
      <w:pPr>
        <w:rPr>
          <w:rFonts w:ascii="Times New Roman" w:hAnsi="Times New Roman"/>
        </w:rPr>
      </w:pPr>
    </w:p>
    <w:p w14:paraId="2BAE78F4" w14:textId="5D74FF60" w:rsidR="00FB0B02" w:rsidRDefault="00FB0B02" w:rsidP="00A770BF">
      <w:pPr>
        <w:rPr>
          <w:rFonts w:ascii="Times New Roman" w:hAnsi="Times New Roman"/>
        </w:rPr>
      </w:pPr>
    </w:p>
    <w:p w14:paraId="6C75F1D8" w14:textId="77777777" w:rsidR="00FB0B02" w:rsidRPr="00E85758" w:rsidRDefault="00FB0B02" w:rsidP="00A770BF">
      <w:pPr>
        <w:rPr>
          <w:rFonts w:ascii="Times New Roman" w:hAnsi="Times New Roman"/>
        </w:rPr>
      </w:pPr>
    </w:p>
    <w:p w14:paraId="5F2082E0" w14:textId="186E990A" w:rsidR="00A770BF" w:rsidRPr="0046613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10" w:name="_Toc60519626"/>
      <w:bookmarkStart w:id="11" w:name="_Toc60585568"/>
      <w:r w:rsidRPr="0046613F">
        <w:rPr>
          <w:rFonts w:ascii="Times New Roman" w:hAnsi="Times New Roman"/>
          <w:b/>
          <w:sz w:val="28"/>
          <w:szCs w:val="28"/>
        </w:rPr>
        <w:lastRenderedPageBreak/>
        <w:t>1.2 Make file</w:t>
      </w:r>
      <w:bookmarkEnd w:id="10"/>
      <w:bookmarkEnd w:id="11"/>
    </w:p>
    <w:p w14:paraId="4CD3B4C8" w14:textId="77777777" w:rsidR="00FB0B02" w:rsidRDefault="00963FE2" w:rsidP="00FB0B02">
      <w:pPr>
        <w:pStyle w:val="Heading3"/>
        <w:rPr>
          <w:rFonts w:ascii="Times New Roman" w:hAnsi="Times New Roman"/>
          <w:b/>
          <w:sz w:val="24"/>
        </w:rPr>
      </w:pPr>
      <w:bookmarkStart w:id="12" w:name="_Toc60585569"/>
      <w:r>
        <w:rPr>
          <w:rFonts w:ascii="Times New Roman" w:hAnsi="Times New Roman"/>
          <w:b/>
          <w:sz w:val="24"/>
        </w:rPr>
        <w:t xml:space="preserve">1.2.1 </w:t>
      </w:r>
      <w:r w:rsidR="00A770BF" w:rsidRPr="00B12A00">
        <w:rPr>
          <w:rFonts w:ascii="Times New Roman" w:hAnsi="Times New Roman"/>
          <w:b/>
          <w:sz w:val="24"/>
        </w:rPr>
        <w:t>Main code</w:t>
      </w:r>
      <w:bookmarkEnd w:id="12"/>
    </w:p>
    <w:p w14:paraId="575EFEB9" w14:textId="57FE2B65" w:rsidR="004F3F90" w:rsidRPr="00B12A00" w:rsidRDefault="004F3F90" w:rsidP="00FB0B02">
      <w:pPr>
        <w:pStyle w:val="Heading3"/>
        <w:rPr>
          <w:rFonts w:ascii="Times New Roman" w:hAnsi="Times New Roman"/>
          <w:b/>
          <w:sz w:val="24"/>
        </w:rPr>
      </w:pPr>
      <w:bookmarkStart w:id="13" w:name="_Toc60585570"/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BB3F5A8" wp14:editId="41F1E264">
                <wp:simplePos x="0" y="0"/>
                <wp:positionH relativeFrom="column">
                  <wp:posOffset>83820</wp:posOffset>
                </wp:positionH>
                <wp:positionV relativeFrom="paragraph">
                  <wp:posOffset>3495675</wp:posOffset>
                </wp:positionV>
                <wp:extent cx="577596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D001B" w14:textId="4C6630A0" w:rsidR="004F3F90" w:rsidRPr="00E27538" w:rsidRDefault="004F3F90" w:rsidP="004F3F9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60584398"/>
                            <w:r>
                              <w:t xml:space="preserve">Figure </w:t>
                            </w:r>
                            <w:fldSimple w:instr=" SEQ Figure \* ARABIC ">
                              <w:r w:rsidR="00FB0B0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Main code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F5A8" id="Text Box 6" o:spid="_x0000_s1027" type="#_x0000_t202" style="position:absolute;left:0;text-align:left;margin-left:6.6pt;margin-top:275.25pt;width:454.8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UeLQIAAGQEAAAOAAAAZHJzL2Uyb0RvYy54bWysVMFu2zAMvQ/YPwi6L046JF2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" stroked="f">
                <v:textbox style="mso-fit-shape-to-text:t" inset="0,0,0,0">
                  <w:txbxContent>
                    <w:p w14:paraId="649D001B" w14:textId="4C6630A0" w:rsidR="004F3F90" w:rsidRPr="00E27538" w:rsidRDefault="004F3F90" w:rsidP="004F3F90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5" w:name="_Toc60584398"/>
                      <w:r>
                        <w:t xml:space="preserve">Figure </w:t>
                      </w:r>
                      <w:fldSimple w:instr=" SEQ Figure \* ARABIC ">
                        <w:r w:rsidR="00FB0B02">
                          <w:rPr>
                            <w:noProof/>
                          </w:rPr>
                          <w:t>2</w:t>
                        </w:r>
                      </w:fldSimple>
                      <w:r>
                        <w:t>. Main code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67968" behindDoc="0" locked="0" layoutInCell="1" allowOverlap="1" wp14:anchorId="196DFF1A" wp14:editId="42EDE417">
            <wp:simplePos x="0" y="0"/>
            <wp:positionH relativeFrom="margin">
              <wp:posOffset>22860</wp:posOffset>
            </wp:positionH>
            <wp:positionV relativeFrom="paragraph">
              <wp:posOffset>291465</wp:posOffset>
            </wp:positionV>
            <wp:extent cx="5775960" cy="3147060"/>
            <wp:effectExtent l="0" t="0" r="0" b="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</w:p>
    <w:p w14:paraId="5DB669A0" w14:textId="1BD587A8" w:rsidR="004F3F90" w:rsidRDefault="004F3F90" w:rsidP="00A770BF">
      <w:pPr>
        <w:ind w:firstLine="0"/>
        <w:rPr>
          <w:noProof/>
          <w:sz w:val="24"/>
          <w:szCs w:val="24"/>
        </w:rPr>
      </w:pPr>
    </w:p>
    <w:p w14:paraId="32965108" w14:textId="32BA0CCB" w:rsidR="00A770BF" w:rsidRDefault="00A770BF" w:rsidP="00A770BF">
      <w:pPr>
        <w:ind w:firstLine="0"/>
        <w:rPr>
          <w:noProof/>
          <w:sz w:val="24"/>
          <w:szCs w:val="24"/>
        </w:rPr>
      </w:pPr>
    </w:p>
    <w:p w14:paraId="3EF677CF" w14:textId="77777777" w:rsidR="00FB0B02" w:rsidRDefault="00963FE2" w:rsidP="00963FE2">
      <w:pPr>
        <w:pStyle w:val="Heading3"/>
        <w:rPr>
          <w:rFonts w:ascii="Times New Roman" w:hAnsi="Times New Roman"/>
          <w:b/>
          <w:sz w:val="24"/>
        </w:rPr>
      </w:pPr>
      <w:bookmarkStart w:id="16" w:name="_Toc60585571"/>
      <w:r>
        <w:rPr>
          <w:rFonts w:ascii="Times New Roman" w:hAnsi="Times New Roman"/>
          <w:b/>
          <w:sz w:val="24"/>
        </w:rPr>
        <w:t xml:space="preserve">1.2.2 </w:t>
      </w:r>
      <w:r w:rsidR="004F3F90" w:rsidRPr="00B12A00">
        <w:rPr>
          <w:rFonts w:ascii="Times New Roman" w:hAnsi="Times New Roman"/>
          <w:b/>
          <w:sz w:val="24"/>
        </w:rPr>
        <w:t>Ma</w:t>
      </w:r>
      <w:r w:rsidR="004F3F90">
        <w:rPr>
          <w:rFonts w:ascii="Times New Roman" w:hAnsi="Times New Roman"/>
          <w:b/>
          <w:sz w:val="24"/>
        </w:rPr>
        <w:t>ke file execution</w:t>
      </w:r>
      <w:bookmarkEnd w:id="16"/>
    </w:p>
    <w:p w14:paraId="629C9897" w14:textId="70CB367E" w:rsidR="004F3F90" w:rsidRPr="00963FE2" w:rsidRDefault="004F3F90" w:rsidP="00963FE2">
      <w:pPr>
        <w:pStyle w:val="Heading3"/>
        <w:rPr>
          <w:rFonts w:ascii="Times New Roman" w:hAnsi="Times New Roman"/>
          <w:b/>
          <w:sz w:val="24"/>
        </w:rPr>
      </w:pPr>
      <w:bookmarkStart w:id="17" w:name="_Toc60585572"/>
      <w:r>
        <w:rPr>
          <w:noProof/>
        </w:rPr>
        <w:drawing>
          <wp:anchor distT="0" distB="0" distL="114300" distR="114300" simplePos="0" relativeHeight="251671040" behindDoc="0" locked="0" layoutInCell="1" allowOverlap="1" wp14:anchorId="565B28E0" wp14:editId="204709BD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939915" cy="20193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14:paraId="10256518" w14:textId="1D1C387E" w:rsidR="004F3F90" w:rsidRDefault="004F3F90" w:rsidP="004F3F90">
      <w:pPr>
        <w:keepNext/>
        <w:ind w:firstLine="0"/>
      </w:pPr>
    </w:p>
    <w:p w14:paraId="4BAF734D" w14:textId="4C4B08ED" w:rsidR="00A770BF" w:rsidRDefault="004F3F90" w:rsidP="004F3F90">
      <w:pPr>
        <w:pStyle w:val="Caption"/>
        <w:rPr>
          <w:rFonts w:ascii="Times New Roman" w:hAnsi="Times New Roman"/>
          <w:sz w:val="24"/>
          <w:szCs w:val="24"/>
        </w:rPr>
      </w:pPr>
      <w:bookmarkStart w:id="18" w:name="_Toc60584399"/>
      <w:r>
        <w:t xml:space="preserve">Figure </w:t>
      </w:r>
      <w:fldSimple w:instr=" SEQ Figure \* ARABIC ">
        <w:r w:rsidR="00FB0B02">
          <w:rPr>
            <w:noProof/>
          </w:rPr>
          <w:t>3</w:t>
        </w:r>
      </w:fldSimple>
      <w:r>
        <w:t>. Make file execution</w:t>
      </w:r>
      <w:bookmarkEnd w:id="18"/>
    </w:p>
    <w:p w14:paraId="44B32158" w14:textId="577191A4" w:rsidR="00A770BF" w:rsidRDefault="00A770BF" w:rsidP="00A770BF">
      <w:pPr>
        <w:ind w:firstLine="0"/>
        <w:rPr>
          <w:rFonts w:ascii="Times New Roman" w:hAnsi="Times New Roman"/>
        </w:rPr>
      </w:pPr>
    </w:p>
    <w:p w14:paraId="4EAB0E3D" w14:textId="769638AE" w:rsidR="00963FE2" w:rsidRPr="004F3F90" w:rsidRDefault="00963FE2" w:rsidP="00963FE2">
      <w:pPr>
        <w:pStyle w:val="Heading3"/>
        <w:rPr>
          <w:rFonts w:ascii="Times New Roman" w:hAnsi="Times New Roman"/>
          <w:b/>
          <w:sz w:val="24"/>
        </w:rPr>
      </w:pPr>
      <w:bookmarkStart w:id="19" w:name="_Toc6058557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095C6D" wp14:editId="04671E89">
                <wp:simplePos x="0" y="0"/>
                <wp:positionH relativeFrom="column">
                  <wp:posOffset>0</wp:posOffset>
                </wp:positionH>
                <wp:positionV relativeFrom="paragraph">
                  <wp:posOffset>3637915</wp:posOffset>
                </wp:positionV>
                <wp:extent cx="618744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32B0F" w14:textId="19CF4E20" w:rsidR="00963FE2" w:rsidRPr="004B74AD" w:rsidRDefault="00963FE2" w:rsidP="00963FE2">
                            <w:pPr>
                              <w:pStyle w:val="Caption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bookmarkStart w:id="20" w:name="_Toc60584400"/>
                            <w:r>
                              <w:t xml:space="preserve">Figure </w:t>
                            </w:r>
                            <w:fldSimple w:instr=" SEQ Figure \* ARABIC ">
                              <w:r w:rsidR="00FB0B0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Make file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5C6D" id="Text Box 16" o:spid="_x0000_s1028" type="#_x0000_t202" style="position:absolute;left:0;text-align:left;margin-left:0;margin-top:286.45pt;width:487.2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gaLgIAAGY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" stroked="f">
                <v:textbox style="mso-fit-shape-to-text:t" inset="0,0,0,0">
                  <w:txbxContent>
                    <w:p w14:paraId="18732B0F" w14:textId="19CF4E20" w:rsidR="00963FE2" w:rsidRPr="004B74AD" w:rsidRDefault="00963FE2" w:rsidP="00963FE2">
                      <w:pPr>
                        <w:pStyle w:val="Caption"/>
                        <w:rPr>
                          <w:rFonts w:ascii="Times New Roman" w:hAnsi="Times New Roman"/>
                          <w:sz w:val="22"/>
                        </w:rPr>
                      </w:pPr>
                      <w:bookmarkStart w:id="21" w:name="_Toc60584400"/>
                      <w:r>
                        <w:t xml:space="preserve">Figure </w:t>
                      </w:r>
                      <w:fldSimple w:instr=" SEQ Figure \* ARABIC ">
                        <w:r w:rsidR="00FB0B02">
                          <w:rPr>
                            <w:noProof/>
                          </w:rPr>
                          <w:t>4</w:t>
                        </w:r>
                      </w:fldSimple>
                      <w:r>
                        <w:t>. Make file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3FE2">
        <w:rPr>
          <w:rFonts w:ascii="Times New Roman" w:hAnsi="Times New Roman"/>
        </w:rPr>
        <w:drawing>
          <wp:anchor distT="0" distB="0" distL="114300" distR="114300" simplePos="0" relativeHeight="251682304" behindDoc="0" locked="0" layoutInCell="1" allowOverlap="1" wp14:anchorId="28610290" wp14:editId="39A1B2E2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187440" cy="3197225"/>
            <wp:effectExtent l="0" t="0" r="381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517" cy="31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</w:rPr>
        <w:t>1.2.</w:t>
      </w:r>
      <w:r>
        <w:rPr>
          <w:rFonts w:ascii="Times New Roman" w:hAnsi="Times New Roman"/>
          <w:b/>
          <w:sz w:val="24"/>
        </w:rPr>
        <w:t>3 Make file code</w:t>
      </w:r>
      <w:bookmarkEnd w:id="19"/>
    </w:p>
    <w:p w14:paraId="3AED170C" w14:textId="103CAB2C" w:rsidR="00963FE2" w:rsidRPr="00E85758" w:rsidRDefault="00963FE2" w:rsidP="00A770BF">
      <w:pPr>
        <w:ind w:firstLine="0"/>
        <w:rPr>
          <w:rFonts w:ascii="Times New Roman" w:hAnsi="Times New Roman"/>
        </w:rPr>
      </w:pPr>
    </w:p>
    <w:p w14:paraId="2712FC2B" w14:textId="4B20347F" w:rsidR="00A770B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22" w:name="_Toc60519627"/>
      <w:bookmarkStart w:id="23" w:name="_Toc60585574"/>
      <w:r w:rsidRPr="0046613F">
        <w:rPr>
          <w:rFonts w:ascii="Times New Roman" w:hAnsi="Times New Roman"/>
          <w:b/>
          <w:sz w:val="28"/>
          <w:szCs w:val="28"/>
        </w:rPr>
        <w:t>1.3 Startup</w:t>
      </w:r>
      <w:bookmarkEnd w:id="22"/>
      <w:bookmarkEnd w:id="23"/>
      <w:r w:rsidRPr="0046613F">
        <w:rPr>
          <w:rFonts w:ascii="Times New Roman" w:hAnsi="Times New Roman"/>
          <w:b/>
          <w:sz w:val="28"/>
          <w:szCs w:val="28"/>
        </w:rPr>
        <w:tab/>
      </w:r>
    </w:p>
    <w:p w14:paraId="1E60D73D" w14:textId="5D223185" w:rsidR="00A770BF" w:rsidRPr="00B12A00" w:rsidRDefault="004F3F90" w:rsidP="00A770B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3D2A1F9" wp14:editId="5FB30873">
                <wp:simplePos x="0" y="0"/>
                <wp:positionH relativeFrom="column">
                  <wp:posOffset>0</wp:posOffset>
                </wp:positionH>
                <wp:positionV relativeFrom="paragraph">
                  <wp:posOffset>3082290</wp:posOffset>
                </wp:positionV>
                <wp:extent cx="629412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3128F" w14:textId="165CB25C" w:rsidR="004F3F90" w:rsidRPr="00247801" w:rsidRDefault="004F3F90" w:rsidP="004F3F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4" w:name="_Toc60584401"/>
                            <w:r>
                              <w:t xml:space="preserve">Figure </w:t>
                            </w:r>
                            <w:fldSimple w:instr=" SEQ Figure \* ARABIC ">
                              <w:r w:rsidR="00FB0B0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S</w:t>
                            </w:r>
                            <w:r w:rsidRPr="00201F7F">
                              <w:t>tartup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2A1F9" id="Text Box 1" o:spid="_x0000_s1029" type="#_x0000_t202" style="position:absolute;left:0;text-align:left;margin-left:0;margin-top:242.7pt;width:495.6pt;height: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" stroked="f">
                <v:textbox style="mso-fit-shape-to-text:t" inset="0,0,0,0">
                  <w:txbxContent>
                    <w:p w14:paraId="1203128F" w14:textId="165CB25C" w:rsidR="004F3F90" w:rsidRPr="00247801" w:rsidRDefault="004F3F90" w:rsidP="004F3F90">
                      <w:pPr>
                        <w:pStyle w:val="Caption"/>
                        <w:rPr>
                          <w:noProof/>
                        </w:rPr>
                      </w:pPr>
                      <w:bookmarkStart w:id="25" w:name="_Toc60584401"/>
                      <w:r>
                        <w:t xml:space="preserve">Figure </w:t>
                      </w:r>
                      <w:fldSimple w:instr=" SEQ Figure \* ARABIC ">
                        <w:r w:rsidR="00FB0B02">
                          <w:rPr>
                            <w:noProof/>
                          </w:rPr>
                          <w:t>5</w:t>
                        </w:r>
                      </w:fldSimple>
                      <w:r>
                        <w:t>. S</w:t>
                      </w:r>
                      <w:r w:rsidRPr="00201F7F">
                        <w:t>tartup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1CA878C3" wp14:editId="26068E99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6294120" cy="2851150"/>
            <wp:effectExtent l="0" t="0" r="0" b="6350"/>
            <wp:wrapTopAndBottom/>
            <wp:docPr id="9" name="Picture 9" descr="A picture containing text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lack, screensho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DFBEE" w14:textId="77777777" w:rsidR="00A770BF" w:rsidRDefault="00A770BF" w:rsidP="00A770BF">
      <w:pPr>
        <w:pStyle w:val="Caption"/>
        <w:ind w:firstLine="0"/>
        <w:jc w:val="both"/>
        <w:rPr>
          <w:rFonts w:ascii="Times New Roman" w:hAnsi="Times New Roman"/>
          <w:sz w:val="20"/>
          <w:szCs w:val="20"/>
        </w:rPr>
      </w:pPr>
    </w:p>
    <w:p w14:paraId="2AC2B04C" w14:textId="77777777" w:rsidR="00A770BF" w:rsidRPr="0046613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26" w:name="_Toc60519628"/>
      <w:bookmarkStart w:id="27" w:name="_Toc60585575"/>
      <w:r w:rsidRPr="0046613F">
        <w:rPr>
          <w:rFonts w:ascii="Times New Roman" w:hAnsi="Times New Roman"/>
          <w:b/>
          <w:sz w:val="28"/>
          <w:szCs w:val="28"/>
        </w:rPr>
        <w:lastRenderedPageBreak/>
        <w:t>1.4 Output Files</w:t>
      </w:r>
      <w:bookmarkEnd w:id="26"/>
      <w:bookmarkEnd w:id="27"/>
    </w:p>
    <w:p w14:paraId="2A422C66" w14:textId="4EDAD3F3" w:rsidR="00A770BF" w:rsidRPr="004F3F90" w:rsidRDefault="004F3F90" w:rsidP="004F3F90">
      <w:pPr>
        <w:ind w:firstLine="0"/>
        <w:jc w:val="center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C01F562" wp14:editId="325195BE">
                <wp:simplePos x="0" y="0"/>
                <wp:positionH relativeFrom="column">
                  <wp:posOffset>0</wp:posOffset>
                </wp:positionH>
                <wp:positionV relativeFrom="paragraph">
                  <wp:posOffset>3429635</wp:posOffset>
                </wp:positionV>
                <wp:extent cx="64579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F876D8" w14:textId="1F6D2689" w:rsidR="004F3F90" w:rsidRPr="00863BD1" w:rsidRDefault="004F3F90" w:rsidP="004F3F90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</w:rPr>
                            </w:pPr>
                            <w:bookmarkStart w:id="28" w:name="_Toc60584402"/>
                            <w:r>
                              <w:t xml:space="preserve">Figure </w:t>
                            </w:r>
                            <w:fldSimple w:instr=" SEQ Figure \* ARABIC ">
                              <w:r w:rsidR="00FB0B0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Pr="00D94587">
                              <w:t>Output files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1F562" id="Text Box 12" o:spid="_x0000_s1030" type="#_x0000_t202" style="position:absolute;left:0;text-align:left;margin-left:0;margin-top:270.05pt;width:508.5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QtxLwIAAGYEAAAOAAAAZHJzL2Uyb0RvYy54bWysVMFu2zAMvQ/YPwi6L06yJtu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" stroked="f">
                <v:textbox style="mso-fit-shape-to-text:t" inset="0,0,0,0">
                  <w:txbxContent>
                    <w:p w14:paraId="4BF876D8" w14:textId="1F6D2689" w:rsidR="004F3F90" w:rsidRPr="00863BD1" w:rsidRDefault="004F3F90" w:rsidP="004F3F90">
                      <w:pPr>
                        <w:pStyle w:val="Caption"/>
                        <w:rPr>
                          <w:rFonts w:ascii="Times New Roman" w:hAnsi="Times New Roman"/>
                          <w:noProof/>
                        </w:rPr>
                      </w:pPr>
                      <w:bookmarkStart w:id="29" w:name="_Toc60584402"/>
                      <w:r>
                        <w:t xml:space="preserve">Figure </w:t>
                      </w:r>
                      <w:fldSimple w:instr=" SEQ Figure \* ARABIC ">
                        <w:r w:rsidR="00FB0B0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Pr="00D94587">
                        <w:t>Output files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73088" behindDoc="0" locked="0" layoutInCell="1" allowOverlap="1" wp14:anchorId="52186A47" wp14:editId="7E5990D9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457950" cy="3213100"/>
            <wp:effectExtent l="0" t="0" r="0" b="635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E1C32" w14:textId="77777777" w:rsidR="00A770BF" w:rsidRDefault="00A770BF" w:rsidP="00A770BF">
      <w:pPr>
        <w:pStyle w:val="Heading2"/>
        <w:rPr>
          <w:rFonts w:ascii="Times New Roman" w:hAnsi="Times New Roman"/>
          <w:b/>
          <w:sz w:val="28"/>
          <w:szCs w:val="28"/>
          <w:lang w:bidi="ar-SA"/>
        </w:rPr>
      </w:pPr>
      <w:bookmarkStart w:id="30" w:name="_Toc60519629"/>
      <w:bookmarkStart w:id="31" w:name="_Toc60585576"/>
      <w:r w:rsidRPr="00605204">
        <w:rPr>
          <w:rFonts w:ascii="Times New Roman" w:hAnsi="Times New Roman"/>
          <w:b/>
          <w:sz w:val="28"/>
          <w:szCs w:val="28"/>
          <w:lang w:bidi="ar-SA"/>
        </w:rPr>
        <w:t>1</w:t>
      </w:r>
      <w:r>
        <w:rPr>
          <w:rFonts w:ascii="Times New Roman" w:hAnsi="Times New Roman"/>
          <w:b/>
          <w:sz w:val="28"/>
          <w:szCs w:val="28"/>
          <w:lang w:bidi="ar-SA"/>
        </w:rPr>
        <w:t>.5</w:t>
      </w:r>
      <w:r w:rsidRPr="00605204">
        <w:rPr>
          <w:rFonts w:ascii="Times New Roman" w:hAnsi="Times New Roman"/>
          <w:b/>
          <w:sz w:val="28"/>
          <w:szCs w:val="28"/>
          <w:lang w:bidi="ar-SA"/>
        </w:rPr>
        <w:t xml:space="preserve"> GitHub Link </w:t>
      </w:r>
      <w:r>
        <w:rPr>
          <w:rFonts w:ascii="Times New Roman" w:hAnsi="Times New Roman"/>
          <w:b/>
          <w:sz w:val="28"/>
          <w:szCs w:val="28"/>
          <w:lang w:bidi="ar-SA"/>
        </w:rPr>
        <w:t>of code files</w:t>
      </w:r>
      <w:bookmarkEnd w:id="30"/>
      <w:bookmarkEnd w:id="31"/>
    </w:p>
    <w:p w14:paraId="7D7C8D84" w14:textId="55A4F757" w:rsidR="00A770BF" w:rsidRDefault="000572A4" w:rsidP="00A770BF">
      <w:pPr>
        <w:ind w:firstLine="0"/>
        <w:rPr>
          <w:rStyle w:val="Hyperlink"/>
        </w:rPr>
      </w:pPr>
      <w:hyperlink r:id="rId26" w:history="1"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>/embedded at master · 99003161/</w:t>
        </w:r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2A58FA28" w14:textId="464C1D36" w:rsidR="006A45D5" w:rsidRPr="000572A4" w:rsidRDefault="004F3F90" w:rsidP="000572A4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32" w:name="_Toc60585577"/>
      <w:r w:rsidRPr="004F3F90">
        <w:rPr>
          <w:rFonts w:ascii="Times New Roman" w:hAnsi="Times New Roman"/>
          <w:b/>
          <w:bCs/>
          <w:sz w:val="28"/>
          <w:szCs w:val="28"/>
        </w:rPr>
        <w:t>1.6</w:t>
      </w:r>
      <w:r w:rsidR="006A45D5" w:rsidRPr="004F3F90">
        <w:rPr>
          <w:rFonts w:ascii="Times New Roman" w:hAnsi="Times New Roman"/>
          <w:b/>
          <w:bCs/>
          <w:sz w:val="28"/>
          <w:szCs w:val="28"/>
        </w:rPr>
        <w:t xml:space="preserve"> Debugging Technique</w:t>
      </w:r>
      <w:r w:rsidR="008414AB" w:rsidRPr="004F3F90">
        <w:rPr>
          <w:rFonts w:ascii="Times New Roman" w:hAnsi="Times New Roman"/>
          <w:b/>
          <w:bCs/>
          <w:sz w:val="28"/>
          <w:szCs w:val="28"/>
        </w:rPr>
        <w:t>s</w:t>
      </w:r>
      <w:bookmarkEnd w:id="32"/>
    </w:p>
    <w:p w14:paraId="5777F473" w14:textId="20A287C0" w:rsidR="006A45D5" w:rsidRPr="004F3F90" w:rsidRDefault="004F3F90" w:rsidP="004F3F90">
      <w:pPr>
        <w:pStyle w:val="Heading3"/>
        <w:rPr>
          <w:rFonts w:ascii="Times New Roman" w:hAnsi="Times New Roman"/>
          <w:b/>
          <w:bCs/>
          <w:sz w:val="24"/>
        </w:rPr>
      </w:pPr>
      <w:bookmarkStart w:id="33" w:name="_Toc60585578"/>
      <w:r>
        <w:rPr>
          <w:rFonts w:ascii="Times New Roman" w:hAnsi="Times New Roman"/>
          <w:b/>
          <w:bCs/>
          <w:sz w:val="24"/>
        </w:rPr>
        <w:t xml:space="preserve">1.6.1 </w:t>
      </w:r>
      <w:r w:rsidR="006A45D5" w:rsidRPr="004F3F90">
        <w:rPr>
          <w:rFonts w:ascii="Times New Roman" w:hAnsi="Times New Roman"/>
          <w:b/>
          <w:bCs/>
          <w:sz w:val="24"/>
        </w:rPr>
        <w:t>Step in, step over and step out</w:t>
      </w:r>
      <w:bookmarkEnd w:id="33"/>
    </w:p>
    <w:p w14:paraId="2FE9BC51" w14:textId="77777777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over – An action to take in the debugger that will step over a given line. If the line contains a</w:t>
      </w:r>
    </w:p>
    <w:p w14:paraId="1729D3FF" w14:textId="7310DB0E" w:rsidR="006A45D5" w:rsidRPr="004F3F90" w:rsidRDefault="004D3960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6A45D5" w:rsidRPr="004F3F90">
        <w:rPr>
          <w:rFonts w:ascii="Times New Roman" w:hAnsi="Times New Roman"/>
          <w:sz w:val="24"/>
          <w:szCs w:val="24"/>
        </w:rPr>
        <w:t>unction</w:t>
      </w:r>
      <w:r w:rsidR="00A770BF" w:rsidRPr="004F3F90">
        <w:rPr>
          <w:rFonts w:ascii="Times New Roman" w:hAnsi="Times New Roman"/>
          <w:sz w:val="24"/>
          <w:szCs w:val="24"/>
        </w:rPr>
        <w:t>,</w:t>
      </w:r>
      <w:r w:rsidR="006A45D5" w:rsidRPr="004F3F90">
        <w:rPr>
          <w:rFonts w:ascii="Times New Roman" w:hAnsi="Times New Roman"/>
          <w:sz w:val="24"/>
          <w:szCs w:val="24"/>
        </w:rPr>
        <w:t xml:space="preserve"> the function will be </w:t>
      </w:r>
      <w:proofErr w:type="gramStart"/>
      <w:r w:rsidR="006A45D5" w:rsidRPr="004F3F90">
        <w:rPr>
          <w:rFonts w:ascii="Times New Roman" w:hAnsi="Times New Roman"/>
          <w:sz w:val="24"/>
          <w:szCs w:val="24"/>
        </w:rPr>
        <w:t>executed</w:t>
      </w:r>
      <w:proofErr w:type="gramEnd"/>
      <w:r w:rsidR="006A45D5" w:rsidRPr="004F3F90">
        <w:rPr>
          <w:rFonts w:ascii="Times New Roman" w:hAnsi="Times New Roman"/>
          <w:sz w:val="24"/>
          <w:szCs w:val="24"/>
        </w:rPr>
        <w:t xml:space="preserve"> and the result returned without debugging each line. If we have a</w:t>
      </w:r>
      <w:r w:rsidR="004F3F90">
        <w:rPr>
          <w:rFonts w:ascii="Times New Roman" w:hAnsi="Times New Roman"/>
          <w:sz w:val="24"/>
          <w:szCs w:val="24"/>
        </w:rPr>
        <w:t xml:space="preserve"> </w:t>
      </w:r>
      <w:r w:rsidR="006A45D5" w:rsidRPr="004F3F90">
        <w:rPr>
          <w:rFonts w:ascii="Times New Roman" w:hAnsi="Times New Roman"/>
          <w:sz w:val="24"/>
          <w:szCs w:val="24"/>
        </w:rPr>
        <w:t>break point in the program and if we press step over button, then the line where the program was paused,</w:t>
      </w:r>
    </w:p>
    <w:p w14:paraId="3AB692FC" w14:textId="77777777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that line will be executed. Then the program would pause at the next line.</w:t>
      </w:r>
    </w:p>
    <w:p w14:paraId="0931B3FA" w14:textId="77777777" w:rsidR="006A45D5" w:rsidRPr="004F3F90" w:rsidRDefault="006A45D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66778E3C" w14:textId="5CD8C92F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into – An action to take in the debugger. If the current program line contains a function or a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method, we can shift the debugging control into the function by pressing ‘step in’ button.</w:t>
      </w:r>
    </w:p>
    <w:p w14:paraId="13987A9A" w14:textId="77777777" w:rsidR="006A45D5" w:rsidRPr="004F3F90" w:rsidRDefault="006A45D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5D8A0953" w14:textId="5FC55F21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out - Once ‘step in’ action is performed, step return will be enabled. The debugging control will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return from the method when step return is pressed. When execution is paused inside a function, you can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click the Step Out button on the Debug toolbar or select Debug: Step Out to step out of the function. The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debugger executes the rest of the function without pausing, and then returns to the line after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the function call and pauses.</w:t>
      </w:r>
    </w:p>
    <w:p w14:paraId="4AC2E76D" w14:textId="1642555F" w:rsidR="00C834C5" w:rsidRPr="004D3960" w:rsidRDefault="004D3960" w:rsidP="004D3960">
      <w:pPr>
        <w:pStyle w:val="Heading3"/>
        <w:rPr>
          <w:rFonts w:ascii="Times New Roman" w:hAnsi="Times New Roman"/>
          <w:b/>
          <w:bCs/>
          <w:sz w:val="24"/>
        </w:rPr>
      </w:pPr>
      <w:bookmarkStart w:id="34" w:name="_Toc60585579"/>
      <w:r w:rsidRPr="004D3960">
        <w:rPr>
          <w:rFonts w:ascii="Times New Roman" w:hAnsi="Times New Roman"/>
          <w:b/>
          <w:bCs/>
          <w:sz w:val="24"/>
        </w:rPr>
        <w:lastRenderedPageBreak/>
        <w:t xml:space="preserve">1.6.2 </w:t>
      </w:r>
      <w:r w:rsidR="00C834C5" w:rsidRPr="004D3960">
        <w:rPr>
          <w:rFonts w:ascii="Times New Roman" w:hAnsi="Times New Roman"/>
          <w:b/>
          <w:bCs/>
          <w:sz w:val="24"/>
        </w:rPr>
        <w:t>Disassembly</w:t>
      </w:r>
      <w:bookmarkEnd w:id="34"/>
    </w:p>
    <w:p w14:paraId="196377C0" w14:textId="77777777" w:rsidR="00C834C5" w:rsidRPr="004F3F90" w:rsidRDefault="00C834C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1A33B94A" w14:textId="7958B664" w:rsidR="00C834C5" w:rsidRPr="004F3F90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The Debug Disassembly Window gives the user access to debugging in assembly language for project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written in C. The Debug Disassembly Window allows the user to perform all the normal debug operations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including single stepping and setting breakpoints on the individual assembly instructions generated from C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code.</w:t>
      </w:r>
    </w:p>
    <w:p w14:paraId="74E0C8D0" w14:textId="5B5A07C2" w:rsidR="006A45D5" w:rsidRPr="004F3F90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465BDFEB" w14:textId="2AC476E7" w:rsidR="00C834C5" w:rsidRPr="004D3960" w:rsidRDefault="004D3960" w:rsidP="004D3960">
      <w:pPr>
        <w:pStyle w:val="Heading3"/>
        <w:rPr>
          <w:rFonts w:ascii="Times New Roman" w:hAnsi="Times New Roman"/>
          <w:b/>
          <w:bCs/>
          <w:sz w:val="24"/>
        </w:rPr>
      </w:pPr>
      <w:bookmarkStart w:id="35" w:name="_Toc60585580"/>
      <w:r w:rsidRPr="004D3960">
        <w:rPr>
          <w:rFonts w:ascii="Times New Roman" w:hAnsi="Times New Roman"/>
          <w:b/>
          <w:bCs/>
          <w:sz w:val="24"/>
        </w:rPr>
        <w:t xml:space="preserve">1.6.3 </w:t>
      </w:r>
      <w:r w:rsidR="00C834C5" w:rsidRPr="004D3960">
        <w:rPr>
          <w:rFonts w:ascii="Times New Roman" w:hAnsi="Times New Roman"/>
          <w:b/>
          <w:bCs/>
          <w:sz w:val="24"/>
        </w:rPr>
        <w:t>Break points</w:t>
      </w:r>
      <w:bookmarkEnd w:id="35"/>
    </w:p>
    <w:p w14:paraId="15520DF7" w14:textId="31DF5C64" w:rsidR="00925978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Setting breakpoints while debugging code for an embedded system is a common and familiar task. Each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Cortex M-series device supports some number of hardware breakpoints. These are comparators in the CPU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core that pause</w:t>
      </w:r>
      <w:r w:rsidR="00A770BF" w:rsidRPr="004F3F90">
        <w:rPr>
          <w:rFonts w:ascii="Times New Roman" w:hAnsi="Times New Roman"/>
          <w:sz w:val="24"/>
          <w:szCs w:val="24"/>
        </w:rPr>
        <w:t>s</w:t>
      </w:r>
      <w:r w:rsidRPr="004F3F90">
        <w:rPr>
          <w:rFonts w:ascii="Times New Roman" w:hAnsi="Times New Roman"/>
          <w:sz w:val="24"/>
          <w:szCs w:val="24"/>
        </w:rPr>
        <w:t xml:space="preserve"> the core when a designated match condition occurs (e.g. the program counter matches the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value that corresponds to the address of a specific instruction).</w:t>
      </w:r>
    </w:p>
    <w:p w14:paraId="60E83547" w14:textId="4750D389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2D01A72" w14:textId="647DEDE6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E1C7033" w14:textId="73D6B43B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ECD295B" w14:textId="0BA9B65A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8C55DAF" w14:textId="5012FC6E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36AFA01" w14:textId="710979B4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38EED79" w14:textId="77777777" w:rsidR="000572A4" w:rsidRDefault="000572A4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7FDE40" w14:textId="70F1624A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754A65E" w14:textId="057F5D29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225AEDD" w14:textId="0DF115F6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4E42CF8" w14:textId="443D7796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52182E6" w14:textId="23626EA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23CBEB6" w14:textId="42E2E083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4CBE15A" w14:textId="09CD34C5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6E2BA8" w14:textId="76367C5A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34D7EB6" w14:textId="64F2668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255423B" w14:textId="1D8DF3A0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9C80B60" w14:textId="5BBA903F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F3CB69A" w14:textId="55701CBC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90B4BC3" w14:textId="615CB3A1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C640A78" w14:textId="3FC51AFB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7A8D34C" w14:textId="0E059DF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88ADD76" w14:textId="12931892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02252BC" w14:textId="6529DB02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1C3B618" w14:textId="1E7240DB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2EC4A9" w14:textId="42F38BC3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4459534" w14:textId="6AC5BD87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F04CA2C" w14:textId="77777777" w:rsidR="00963FE2" w:rsidRPr="004F3F90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BA31E4A" w14:textId="23636583" w:rsidR="00925978" w:rsidRPr="000572A4" w:rsidRDefault="000572A4" w:rsidP="000572A4">
      <w:pPr>
        <w:pStyle w:val="Heading1"/>
        <w:rPr>
          <w:rFonts w:ascii="Times New Roman" w:hAnsi="Times New Roman"/>
          <w:sz w:val="32"/>
          <w:szCs w:val="32"/>
        </w:rPr>
      </w:pPr>
      <w:bookmarkStart w:id="36" w:name="_Toc60585581"/>
      <w:r w:rsidRPr="000572A4">
        <w:rPr>
          <w:rFonts w:ascii="Times New Roman" w:hAnsi="Times New Roman"/>
          <w:sz w:val="32"/>
          <w:szCs w:val="32"/>
        </w:rPr>
        <w:lastRenderedPageBreak/>
        <w:t xml:space="preserve">2. </w:t>
      </w:r>
      <w:r w:rsidR="00925978" w:rsidRPr="000572A4">
        <w:rPr>
          <w:rFonts w:ascii="Times New Roman" w:hAnsi="Times New Roman"/>
          <w:sz w:val="32"/>
          <w:szCs w:val="32"/>
        </w:rPr>
        <w:t xml:space="preserve">Activity </w:t>
      </w:r>
      <w:r w:rsidRPr="000572A4">
        <w:rPr>
          <w:rFonts w:ascii="Times New Roman" w:hAnsi="Times New Roman"/>
          <w:sz w:val="32"/>
          <w:szCs w:val="32"/>
        </w:rPr>
        <w:t>2 (Driver code development)</w:t>
      </w:r>
      <w:bookmarkEnd w:id="36"/>
      <w:r w:rsidR="00882A92" w:rsidRPr="000572A4">
        <w:rPr>
          <w:rFonts w:ascii="Times New Roman" w:hAnsi="Times New Roman"/>
          <w:sz w:val="32"/>
          <w:szCs w:val="32"/>
        </w:rPr>
        <w:t xml:space="preserve"> </w:t>
      </w:r>
    </w:p>
    <w:p w14:paraId="0FCF5169" w14:textId="2FA0DABF" w:rsidR="00882A92" w:rsidRPr="000572A4" w:rsidRDefault="000572A4" w:rsidP="000572A4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37" w:name="_Toc60585582"/>
      <w:r w:rsidRPr="000572A4">
        <w:rPr>
          <w:rFonts w:ascii="Times New Roman" w:hAnsi="Times New Roman"/>
          <w:b/>
          <w:bCs/>
          <w:sz w:val="28"/>
          <w:szCs w:val="28"/>
        </w:rPr>
        <w:t xml:space="preserve">2.1 </w:t>
      </w:r>
      <w:r w:rsidR="0013042F" w:rsidRPr="000572A4">
        <w:rPr>
          <w:rFonts w:ascii="Times New Roman" w:hAnsi="Times New Roman"/>
          <w:b/>
          <w:bCs/>
          <w:sz w:val="28"/>
          <w:szCs w:val="28"/>
        </w:rPr>
        <w:t>MCU Specific Header File</w:t>
      </w:r>
      <w:bookmarkEnd w:id="37"/>
    </w:p>
    <w:p w14:paraId="2C240396" w14:textId="141A2059" w:rsidR="00882A92" w:rsidRDefault="00882A92" w:rsidP="00882A92">
      <w:pPr>
        <w:ind w:left="360" w:firstLine="0"/>
      </w:pPr>
    </w:p>
    <w:p w14:paraId="4117666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9C04B4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2114655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#ifndef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INC_STM32F407XX_H_</w:t>
      </w:r>
    </w:p>
    <w:p w14:paraId="26809B3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INC_STM32F407XX_H_</w:t>
      </w:r>
    </w:p>
    <w:p w14:paraId="2ECE5F7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E307E8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//To find base addresses of the memories</w:t>
      </w:r>
    </w:p>
    <w:p w14:paraId="6573641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FLASH_BASEADDR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0x08000000U</w:t>
      </w:r>
    </w:p>
    <w:p w14:paraId="16D314F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SRAM1_BASEADDR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0x20000000U</w:t>
      </w:r>
    </w:p>
    <w:p w14:paraId="3AD8A020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SRAM2_BASEADDR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0x2001C000U</w:t>
      </w:r>
    </w:p>
    <w:p w14:paraId="2383B54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SRAM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0x20000000U</w:t>
      </w:r>
    </w:p>
    <w:p w14:paraId="0ECE53D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ROM_BASEADDR 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0x1FFF0000U</w:t>
      </w:r>
    </w:p>
    <w:p w14:paraId="1C7319E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6B6632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 To find bus address</w:t>
      </w:r>
    </w:p>
    <w:p w14:paraId="1E05AE2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APB1_BASEADDR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0x40000000U</w:t>
      </w:r>
    </w:p>
    <w:p w14:paraId="5AF6B46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APB2_BASEADDR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0x40010000U</w:t>
      </w:r>
    </w:p>
    <w:p w14:paraId="4572DF8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AHB1_BASEADDR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0x40020000U</w:t>
      </w:r>
    </w:p>
    <w:p w14:paraId="62F531C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AHB2_BASEADDR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0x50000000U</w:t>
      </w:r>
    </w:p>
    <w:p w14:paraId="738377E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59CE11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//To find the base address of the peripheral hanging on AHB1</w:t>
      </w:r>
    </w:p>
    <w:p w14:paraId="3E74247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GPIOA_BASEADDR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+ 0x0000U)</w:t>
      </w:r>
    </w:p>
    <w:p w14:paraId="08A7E5C4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GPIOB_BASEADDR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+ 0x0400U)</w:t>
      </w:r>
    </w:p>
    <w:p w14:paraId="2C263F5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GPIOC_BASEADDR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+ 0x0800U)</w:t>
      </w:r>
    </w:p>
    <w:p w14:paraId="52588362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GPIOD_BASEADDR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+ 0x0C00U)</w:t>
      </w:r>
    </w:p>
    <w:p w14:paraId="28B528D6" w14:textId="1430B012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GPIOE_BASEADDR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+ 0x1000U)</w:t>
      </w:r>
    </w:p>
    <w:p w14:paraId="48EC523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GPIOF_BASEADDR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+ 0x1400U)</w:t>
      </w:r>
    </w:p>
    <w:p w14:paraId="2D1BC65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GPIOG_BASEADDR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+ 0x1800U)</w:t>
      </w:r>
    </w:p>
    <w:p w14:paraId="1D953C8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GPIOH_BASEADDR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+ 0x1C00U)</w:t>
      </w:r>
    </w:p>
    <w:p w14:paraId="013F7B4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GPIOI_BASEADDR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+ 0x2000U)</w:t>
      </w:r>
    </w:p>
    <w:p w14:paraId="7B693F2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GPIOJ_BASEADDR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+ 0x2400U)</w:t>
      </w:r>
    </w:p>
    <w:p w14:paraId="0FA81496" w14:textId="234309FA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GPIOK_BASEADDR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+ 0x2800U)</w:t>
      </w:r>
    </w:p>
    <w:p w14:paraId="3E2A68A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RCC_BASEADDR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(AHB1_BASEADDR + 0x3800U)</w:t>
      </w:r>
    </w:p>
    <w:p w14:paraId="7BFE98CC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138D62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//To find the base address of the peripheral hanging on APB1</w:t>
      </w:r>
    </w:p>
    <w:p w14:paraId="2C7C5C61" w14:textId="6D84AC2D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I2C1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+ 0x5400U)</w:t>
      </w:r>
    </w:p>
    <w:p w14:paraId="39F0B05B" w14:textId="02478C4D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I2C2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+ 0x5800U)</w:t>
      </w:r>
    </w:p>
    <w:p w14:paraId="61AA78F6" w14:textId="4BB652B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I2C3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+ 0x5C00U)</w:t>
      </w:r>
    </w:p>
    <w:p w14:paraId="63EF5067" w14:textId="607BF04B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SPI2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+ 0x3800U)</w:t>
      </w:r>
    </w:p>
    <w:p w14:paraId="6EEC73DB" w14:textId="5398EC3E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SPI3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+ 0x3C00U)</w:t>
      </w:r>
    </w:p>
    <w:p w14:paraId="00257CB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USART2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+ 0x4400U)</w:t>
      </w:r>
    </w:p>
    <w:p w14:paraId="392F32F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USART3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(APB1_BASEADDR + 0x4800U)</w:t>
      </w:r>
    </w:p>
    <w:p w14:paraId="62C2A1B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FC3DBD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//To find the base address of the peripheral hanging on APB2</w:t>
      </w:r>
    </w:p>
    <w:p w14:paraId="77D60E43" w14:textId="269B9EAC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SPI1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(APB2_BASEADDR + 0x3000U)</w:t>
      </w:r>
    </w:p>
    <w:p w14:paraId="69EE18E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USART1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(APB2_BASEADDR + 0x1000U)</w:t>
      </w:r>
    </w:p>
    <w:p w14:paraId="6E3E136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USART6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(APB2_BASEADDR + 0x1400U)</w:t>
      </w:r>
    </w:p>
    <w:p w14:paraId="5E7C6808" w14:textId="0A464BAF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EXTI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(APB2_BASEADDR + 0x3C00U)</w:t>
      </w:r>
    </w:p>
    <w:p w14:paraId="65AFEB8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SYSCFG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(APB2_BASEADDR + 0x3800U)</w:t>
      </w:r>
    </w:p>
    <w:p w14:paraId="28EB4DB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612589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//Registers or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Reg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structures of GPIOA peripherals</w:t>
      </w:r>
    </w:p>
    <w:p w14:paraId="68DDD8F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</w:p>
    <w:p w14:paraId="21D997C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33A1A16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MODER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AB92DD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OTYPER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D20EAB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OSPEEDR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2D89B1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PUPDR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AC26E7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IDR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0148C0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F4D606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BSRR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6784A8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LCKR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FCFE13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AFRL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500532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AFRH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882B3F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93FF34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565137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//Registers or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Reg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structure of RCC</w:t>
      </w:r>
    </w:p>
    <w:p w14:paraId="11A8447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</w:p>
    <w:p w14:paraId="7F57AF0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1E3381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CR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4EB0D2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PLLCFGR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863E88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CFGR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BDD7E8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CIR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B4CE7C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AHB1RSTR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065719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AHB2RSTR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EC4CBE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AHB3RSTR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ECF79E4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RESERVED0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8840E5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APB1RSTR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D27431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APB2RSTR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645FCF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RESERVED1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06062BE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RESERVED1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35CF222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AHB1ENR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65DCE7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AHB2ENR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37C7849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AHB3ENR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C35DC3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RESERVED2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394DD12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APB1ENR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95E387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APB2ENR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EA8D88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RESERVED3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1E87FFA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RESERVED3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626845A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AHB1LPENR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544B4D0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AHB2LPENR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7D982A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AHB3LPENR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E761A8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RESERVED4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3E3BEE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APB1LPENR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31F571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APB2LPENR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45D0FE2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RESERVED5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0137149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RESERVED5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391E97C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BDCR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5B0EDA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CSR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F9B095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RESERVED6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09C26CB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RESERVED6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];</w:t>
      </w:r>
      <w:proofErr w:type="gramEnd"/>
    </w:p>
    <w:p w14:paraId="02D1194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SSCGR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AC34AC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PLLI2SCFGR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21187E8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PLLSAICFGR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3BBB1E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volatile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DCKCFGR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2A5AE9C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RCC_REGDEF_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928648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DA537F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6606C5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//Peripheral definition for GPIO</w:t>
      </w:r>
    </w:p>
    <w:p w14:paraId="1C2A6576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GPIOA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GPIOA_BASEADDR)</w:t>
      </w:r>
    </w:p>
    <w:p w14:paraId="21831764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GPIOB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GPIOB_BASEADDR)</w:t>
      </w:r>
    </w:p>
    <w:p w14:paraId="3D2521A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GPIOC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GPIOC_BASEADDR)</w:t>
      </w:r>
    </w:p>
    <w:p w14:paraId="54890B10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GPIOD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GPIOD_BASEADDR)</w:t>
      </w:r>
    </w:p>
    <w:p w14:paraId="287A474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GPIOE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GPIOE_BASEADDR)</w:t>
      </w:r>
    </w:p>
    <w:p w14:paraId="760CEF7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GPIOF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GPIOF_BASEADDR)</w:t>
      </w:r>
    </w:p>
    <w:p w14:paraId="694B9A6B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GPIOG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GPIOG_BASEADDR)</w:t>
      </w:r>
    </w:p>
    <w:p w14:paraId="146FF42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GPIOH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GPIOH_BASEADDR)</w:t>
      </w:r>
    </w:p>
    <w:p w14:paraId="25F7657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GPIOI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GPIOI_BASEADDR)</w:t>
      </w:r>
    </w:p>
    <w:p w14:paraId="1EFCA7D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DC02851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 Peripheral definition for RCC</w:t>
      </w:r>
    </w:p>
    <w:p w14:paraId="2FD7884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RCC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RCC_REGDEF_t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*) RCC_BASEADDR)</w:t>
      </w:r>
    </w:p>
    <w:p w14:paraId="7A934E3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02BEEE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0787E1D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Clock</w:t>
      </w:r>
      <w:proofErr w:type="gram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enable macros for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GPIOx</w:t>
      </w:r>
      <w:proofErr w:type="spellEnd"/>
    </w:p>
    <w:p w14:paraId="198AFDD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GPIOA_PCLK_EN()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(1&lt;&lt;0))</w:t>
      </w:r>
    </w:p>
    <w:p w14:paraId="0439317F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GPIOB_PCLK_EN()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(1&lt;&lt;1))</w:t>
      </w:r>
    </w:p>
    <w:p w14:paraId="212C8970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GPIOC_PCLK_EN()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(1&lt;&lt;2))</w:t>
      </w:r>
    </w:p>
    <w:p w14:paraId="44A15F4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GPIOD_PCLK_EN()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(1&lt;&lt;3))</w:t>
      </w:r>
    </w:p>
    <w:p w14:paraId="7DD145F0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GPIOE_PCLK_EN()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(1&lt;&lt;4))</w:t>
      </w:r>
    </w:p>
    <w:p w14:paraId="607500E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IN" w:bidi="ar-SA"/>
        </w:rPr>
        <w:t>GPIOF_PCLK_EN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(1&lt;&lt;5))</w:t>
      </w:r>
    </w:p>
    <w:p w14:paraId="03B0430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GPIOG_PCLK_EN()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(1&lt;&lt;6))</w:t>
      </w:r>
    </w:p>
    <w:p w14:paraId="1C077A32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GPIOH_PCLK_EN()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(1&lt;&lt;7))</w:t>
      </w:r>
    </w:p>
    <w:p w14:paraId="65E79B2A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GPIOI_PCLK_EN()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|= (1&lt;&lt;8))</w:t>
      </w:r>
    </w:p>
    <w:p w14:paraId="013893A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284DE4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//Clock Disable macros for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GPIOx</w:t>
      </w:r>
      <w:proofErr w:type="spellEnd"/>
    </w:p>
    <w:p w14:paraId="6E514D78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GPIOA_PCLK_DI()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~(1&lt;&lt;0))</w:t>
      </w:r>
    </w:p>
    <w:p w14:paraId="4015F8F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GPIOB_PCLK_DI()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~(1&lt;&lt;1))</w:t>
      </w:r>
    </w:p>
    <w:p w14:paraId="25FE009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GPIOC_PCLK_DI()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~(1&lt;&lt;2))</w:t>
      </w:r>
    </w:p>
    <w:p w14:paraId="1C6A66CC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GPIOD_PCLK_DI()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~(1&lt;&lt;3))</w:t>
      </w:r>
    </w:p>
    <w:p w14:paraId="38F658D5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GPIOE_PCLK_DI()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~(1&lt;&lt;4))</w:t>
      </w:r>
    </w:p>
    <w:p w14:paraId="5DBAAA1C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GPIOF_PCLK_DI()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~(1&lt;&lt;5))</w:t>
      </w:r>
    </w:p>
    <w:p w14:paraId="5D1CDFFE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GPIOG_PCLK_DI()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~(1&lt;&lt;6))</w:t>
      </w:r>
    </w:p>
    <w:p w14:paraId="37C9FBB9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GPIOH_PCLK_DI()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~(1&lt;&lt;7))</w:t>
      </w:r>
    </w:p>
    <w:p w14:paraId="5ACAC9FD" w14:textId="48B7D436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GPIOI_PCLK_DI()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(RCC-&gt;AHB1ENR &amp;= ~(1&lt;&lt;8))</w:t>
      </w:r>
    </w:p>
    <w:p w14:paraId="4F54F3E2" w14:textId="7B64581C" w:rsidR="0013042F" w:rsidRDefault="0013042F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339A8F9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4B842B4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 some important macros</w:t>
      </w:r>
    </w:p>
    <w:p w14:paraId="287C9025" w14:textId="00262120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ENABLE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4DB2970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DISABLE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5758111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SET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ENABLE</w:t>
      </w:r>
    </w:p>
    <w:p w14:paraId="6893EE93" w14:textId="10EF339B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RESET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DISABLE</w:t>
      </w:r>
    </w:p>
    <w:p w14:paraId="0E34741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GPIO_PIN_SET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SET</w:t>
      </w:r>
    </w:p>
    <w:p w14:paraId="0D56656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GPIO_PIN_RESET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RESET</w:t>
      </w:r>
    </w:p>
    <w:p w14:paraId="467D127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4739FDE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 GPIO Reset</w:t>
      </w:r>
    </w:p>
    <w:p w14:paraId="16CD5F62" w14:textId="2E9A6839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GPIOA_REG_RESET()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|=1&lt;&lt;0); (RCC-&gt;AHB1RSTR &amp;=~(1&lt;&lt;0));}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5FD0E062" w14:textId="1F1EDDF2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GPIOB_REG_RESET()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|=1&lt;&lt;1); (RCC-&gt;AHB1RSTR &amp;=~(1&lt;&lt;1));}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6B3CE8C4" w14:textId="2FDF7B0B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GPIOC_REG_RESET()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|=1&lt;&lt;2); (RCC-&gt;AHB1RSTR &amp;=~(1&lt;&lt;2));}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1ABA86E4" w14:textId="681CFDA6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GPIOD_REG_RESET()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|=1&lt;&lt;3); (RCC-&gt;AHB1RSTR &amp;=~(1&lt;&lt;3));}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00D58AA9" w14:textId="1AB33CC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GPIOE_REG_RESET()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|=1&lt;&lt;4); (RCC-&gt;AHB1RSTR &amp;=~(1&lt;&lt;4));}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1B3520DB" w14:textId="4B263C53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GPIOF_REG_RESET()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|=1&lt;&lt;5); (RCC-&gt;AHB1RSTR &amp;=~(1&lt;&lt;5));}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603A3285" w14:textId="5949290E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GPIOG_REG_RESET()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|=1&lt;&lt;6); (RCC-&gt;AHB1RSTR &amp;=~(1&lt;&lt;6));}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33B1102A" w14:textId="5A7E4278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GPIOH_REG_RESET()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|=1&lt;&lt;7); (RCC-&gt;AHB1RSTR &amp;=~(1&lt;&lt;7));}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53951E16" w14:textId="0084AE25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GPIOI_REG_RESET()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do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{(RCC-&gt;AHB1RSTR |=1&lt;&lt;8); (RCC-&gt;AHB1RSTR &amp;=~(1&lt;&lt;8));}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(0)</w:t>
      </w:r>
    </w:p>
    <w:p w14:paraId="30B3CA53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4957B0B3" w14:textId="282F9E0B" w:rsidR="00882A92" w:rsidRDefault="00882A92" w:rsidP="00882A92">
      <w:pPr>
        <w:ind w:left="360" w:firstLine="0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#endif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INC_STM32F407XX_H_ */</w:t>
      </w:r>
    </w:p>
    <w:p w14:paraId="45CED367" w14:textId="4824C04E" w:rsidR="007E6574" w:rsidRDefault="007E6574" w:rsidP="00882A92">
      <w:pPr>
        <w:ind w:left="360" w:firstLine="0"/>
      </w:pPr>
    </w:p>
    <w:p w14:paraId="44F240BC" w14:textId="7EBA71EF" w:rsidR="00091B92" w:rsidRPr="000572A4" w:rsidRDefault="000572A4" w:rsidP="000572A4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38" w:name="_Toc60585583"/>
      <w:r w:rsidRPr="000572A4">
        <w:rPr>
          <w:rFonts w:ascii="Times New Roman" w:hAnsi="Times New Roman"/>
          <w:b/>
          <w:bCs/>
          <w:sz w:val="28"/>
          <w:szCs w:val="28"/>
        </w:rPr>
        <w:t xml:space="preserve">2.2 </w:t>
      </w:r>
      <w:r w:rsidR="0013042F" w:rsidRPr="000572A4">
        <w:rPr>
          <w:rFonts w:ascii="Times New Roman" w:hAnsi="Times New Roman"/>
          <w:b/>
          <w:bCs/>
          <w:sz w:val="28"/>
          <w:szCs w:val="28"/>
        </w:rPr>
        <w:t>GPIO Driver File</w:t>
      </w:r>
      <w:bookmarkEnd w:id="38"/>
      <w:r w:rsidR="0013042F" w:rsidRPr="000572A4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B249B53" w14:textId="618217D4" w:rsidR="0013042F" w:rsidRDefault="0013042F" w:rsidP="0013042F">
      <w:pPr>
        <w:ind w:left="360" w:firstLine="0"/>
      </w:pPr>
    </w:p>
    <w:p w14:paraId="3CF32A2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57A58A1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stm32f407xx_gpio_driver.h</w:t>
      </w:r>
    </w:p>
    <w:p w14:paraId="19E16A6E" w14:textId="2DE4C49C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*/</w:t>
      </w:r>
    </w:p>
    <w:p w14:paraId="77BCD09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219BB19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#ifndef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INC_STM32F407XX_GPIO_DRIVER_H_</w:t>
      </w:r>
    </w:p>
    <w:p w14:paraId="6CF7A07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INC_STM32F407XX_GPIO_DRIVER_H_</w:t>
      </w:r>
    </w:p>
    <w:p w14:paraId="72D446E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"STM32F407xx.h"</w:t>
      </w:r>
    </w:p>
    <w:p w14:paraId="54B0089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004592F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824FED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E50DBB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</w:p>
    <w:p w14:paraId="4F09D56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474C005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49B68CD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PINNAME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7B4699A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PINMODE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E82862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PINSPEED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062176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PINOPTYPE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E29C1C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PINPUPDCONTROL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2FCFCC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PINALTFUNMODE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3E7A9C0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GPIO_PINCONFIG_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00BFF5A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F3F30D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640FAD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struct</w:t>
      </w:r>
    </w:p>
    <w:p w14:paraId="55E4473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318D413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130C410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GPIO_PINCONFIG_t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</w:t>
      </w:r>
      <w:proofErr w:type="gram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5826DBF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GPIO_HANDLE_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;</w:t>
      </w:r>
      <w:proofErr w:type="gramEnd"/>
    </w:p>
    <w:p w14:paraId="65D2792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67FFF1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GPIO_PinNumber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of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GPIOx</w:t>
      </w:r>
      <w:proofErr w:type="spellEnd"/>
    </w:p>
    <w:p w14:paraId="0769778A" w14:textId="7AF4AC89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GPIO_PINNUMBER_0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741B915E" w14:textId="097323F8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60A4B1BE" w14:textId="059804E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GPIO_PINNUMBER_2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2</w:t>
      </w:r>
    </w:p>
    <w:p w14:paraId="2943A3C3" w14:textId="36FB6A18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GPIO_PINNUMBER_3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3</w:t>
      </w:r>
    </w:p>
    <w:p w14:paraId="22EE2C3C" w14:textId="0946AF0A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GPIO_PINNUMBER_4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4</w:t>
      </w:r>
    </w:p>
    <w:p w14:paraId="2623BCB6" w14:textId="00D50A1B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GPIO_PINNUMBER_5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5</w:t>
      </w:r>
    </w:p>
    <w:p w14:paraId="440B4D76" w14:textId="63AD143D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GPIO_PINNUMBER_6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6</w:t>
      </w:r>
    </w:p>
    <w:p w14:paraId="00A77C51" w14:textId="4D214972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GPIO_PINNUMBER_7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7</w:t>
      </w:r>
    </w:p>
    <w:p w14:paraId="3458D7BD" w14:textId="598CCA4F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GPIO_PINNUMBER_8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8</w:t>
      </w:r>
    </w:p>
    <w:p w14:paraId="4F593CDC" w14:textId="7046B57A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GPIO_PINNUMBER_9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9</w:t>
      </w:r>
    </w:p>
    <w:p w14:paraId="2D80A90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GPIO_PINNUMBER_10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10</w:t>
      </w:r>
    </w:p>
    <w:p w14:paraId="3BE1B00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GPIO_PINNUMBER_11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11</w:t>
      </w:r>
    </w:p>
    <w:p w14:paraId="5C2A3296" w14:textId="2E522CC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GPIO_PINNUMBER_12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12</w:t>
      </w:r>
    </w:p>
    <w:p w14:paraId="59E399F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GPIO_PINNUMBER_13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13</w:t>
      </w:r>
    </w:p>
    <w:p w14:paraId="0B9704D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GPIO_PINNUMBER_14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14</w:t>
      </w:r>
    </w:p>
    <w:p w14:paraId="3BA1204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GPIO_PINNUMBER_15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15</w:t>
      </w:r>
    </w:p>
    <w:p w14:paraId="2F5FB61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5D9144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//Possible Modes</w:t>
      </w:r>
    </w:p>
    <w:p w14:paraId="73EAC62B" w14:textId="76E5B112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GPIO_MODE_IN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10C1678B" w14:textId="151EC7F2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GPIO_MODE_OUT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66AE0627" w14:textId="1DE73909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GPIO_MODE_AFN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2</w:t>
      </w:r>
    </w:p>
    <w:p w14:paraId="3D2EEB06" w14:textId="32AF765E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GPIO_MODE_ANALOG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3</w:t>
      </w:r>
    </w:p>
    <w:p w14:paraId="4BFB0B6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8F0B65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GPIO_PinSpeed</w:t>
      </w:r>
      <w:proofErr w:type="spellEnd"/>
    </w:p>
    <w:p w14:paraId="4591397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GPIO_SPEED_LOW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6F55A9A5" w14:textId="53201E70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GPIO_SPEED_MEDIUM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445A19F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GPIO_SPEED_HIGH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2</w:t>
      </w:r>
    </w:p>
    <w:p w14:paraId="4FA34930" w14:textId="66F199AE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GPIO_SPEED_VERY_HIGH 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3</w:t>
      </w:r>
    </w:p>
    <w:p w14:paraId="463B873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4BEF51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GPIO_PinOPType</w:t>
      </w:r>
      <w:proofErr w:type="spellEnd"/>
    </w:p>
    <w:p w14:paraId="5CCE32D9" w14:textId="43B9882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GPIO_OP_TYPE_PP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6D819C7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GPIO_OP_TYPE_OD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205BDE0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F610B3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GPIO_PinPuPdControl</w:t>
      </w:r>
      <w:proofErr w:type="spellEnd"/>
    </w:p>
    <w:p w14:paraId="48F7BC3B" w14:textId="2843D3EA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GPIO_NO_PU_PD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0</w:t>
      </w:r>
    </w:p>
    <w:p w14:paraId="62FD0477" w14:textId="2AA9FF00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GPIO_PU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1</w:t>
      </w:r>
    </w:p>
    <w:p w14:paraId="1FA12BB0" w14:textId="774E6C3A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GPIO_PD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2</w:t>
      </w:r>
    </w:p>
    <w:p w14:paraId="0515CC58" w14:textId="59ABD8FA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GPIO_RESERVED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3</w:t>
      </w:r>
    </w:p>
    <w:p w14:paraId="219CD0F3" w14:textId="19D1574E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808CB0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GPIO_INIT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GPIO_HANDLE_t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*GPIOHANDLE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2462843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27731A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GPIO_DINIT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1B8E7A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D9BC19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GPIO_PERICLKCTRL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EorDi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2B5F9CF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E15B66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GPIO_READFROMIPPIN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2026A5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GPIO_READFROMIPPORT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1B7B51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FAC54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GPIO_WRITETOOUPUTPIN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13D536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GPIO_WRITETOOUPUTPORT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8B63D1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253442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GPIO_TOGGLEOUTPUTPIN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2F6A2BA4" w14:textId="3C32A889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#endif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 INC_STM32F407XX_GPIO_DRIVER_H_ */</w:t>
      </w:r>
    </w:p>
    <w:p w14:paraId="7E785453" w14:textId="3C5752A3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D0A195E" w14:textId="77777777" w:rsidR="000479D0" w:rsidRDefault="000479D0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4083408" w14:textId="045E3A07" w:rsidR="0013042F" w:rsidRPr="000479D0" w:rsidRDefault="000479D0" w:rsidP="000479D0">
      <w:pPr>
        <w:pStyle w:val="Heading2"/>
        <w:rPr>
          <w:rFonts w:ascii="Times New Roman" w:hAnsi="Times New Roman"/>
          <w:b/>
          <w:bCs/>
          <w:sz w:val="28"/>
          <w:szCs w:val="32"/>
          <w:lang w:val="en-IN" w:bidi="ar-SA"/>
        </w:rPr>
      </w:pPr>
      <w:bookmarkStart w:id="39" w:name="_Toc60585584"/>
      <w:r>
        <w:rPr>
          <w:rFonts w:ascii="Times New Roman" w:hAnsi="Times New Roman"/>
          <w:b/>
          <w:bCs/>
          <w:sz w:val="28"/>
          <w:szCs w:val="32"/>
          <w:lang w:val="en-IN" w:bidi="ar-SA"/>
        </w:rPr>
        <w:lastRenderedPageBreak/>
        <w:t xml:space="preserve">2.3 </w:t>
      </w:r>
      <w:r w:rsidR="0013042F" w:rsidRPr="000479D0">
        <w:rPr>
          <w:rFonts w:ascii="Times New Roman" w:hAnsi="Times New Roman"/>
          <w:b/>
          <w:bCs/>
          <w:sz w:val="28"/>
          <w:szCs w:val="32"/>
          <w:lang w:val="en-IN" w:bidi="ar-SA"/>
        </w:rPr>
        <w:t>Source File</w:t>
      </w:r>
      <w:bookmarkEnd w:id="39"/>
      <w:r w:rsidR="0013042F" w:rsidRPr="000479D0">
        <w:rPr>
          <w:rFonts w:ascii="Times New Roman" w:hAnsi="Times New Roman"/>
          <w:b/>
          <w:bCs/>
          <w:sz w:val="28"/>
          <w:szCs w:val="32"/>
          <w:lang w:val="en-IN" w:bidi="ar-SA"/>
        </w:rPr>
        <w:t xml:space="preserve"> </w:t>
      </w:r>
    </w:p>
    <w:p w14:paraId="5CC7C9CB" w14:textId="28E433A2" w:rsidR="0013042F" w:rsidRDefault="0013042F" w:rsidP="0013042F">
      <w:pPr>
        <w:rPr>
          <w:lang w:val="en-IN" w:bidi="ar-SA"/>
        </w:rPr>
      </w:pPr>
    </w:p>
    <w:p w14:paraId="6785009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74744BC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stm32f407xx_gpio_driver.c</w:t>
      </w:r>
    </w:p>
    <w:p w14:paraId="04689226" w14:textId="077C2968" w:rsidR="0013042F" w:rsidRDefault="0013042F" w:rsidP="000479D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</w:t>
      </w:r>
    </w:p>
    <w:p w14:paraId="3ABB730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4438A85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"stm32f407xx_gpio_driver.h"</w:t>
      </w:r>
    </w:p>
    <w:p w14:paraId="4C9FC2F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stdint.h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IN" w:bidi="ar-SA"/>
        </w:rPr>
        <w:t>&gt;</w:t>
      </w:r>
    </w:p>
    <w:p w14:paraId="2806522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58A30E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7183EBF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6D00EDF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@Brief description: function to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eanble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RCC clock</w:t>
      </w:r>
    </w:p>
    <w:p w14:paraId="57B74C8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2E00428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@Function-GPIOX_PCLK_EN(),where x=</w:t>
      </w:r>
      <w:proofErr w:type="gram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a..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i</w:t>
      </w:r>
      <w:proofErr w:type="spellEnd"/>
    </w:p>
    <w:p w14:paraId="5B05A45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</w:p>
    <w:p w14:paraId="027F63C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@Param2-uint8_t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EnorD</w:t>
      </w:r>
      <w:proofErr w:type="spellEnd"/>
    </w:p>
    <w:p w14:paraId="6C234A3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@Definition-GPIO Clock enable and disable-</w:t>
      </w:r>
    </w:p>
    <w:p w14:paraId="6B9EE7C8" w14:textId="414D30CE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*/</w:t>
      </w:r>
    </w:p>
    <w:p w14:paraId="4A2EE58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4277DD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GPIO_PERICLKCTRL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EorDi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7A12DA1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4044DD4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EorDi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==ENABLE)</w:t>
      </w:r>
    </w:p>
    <w:p w14:paraId="2CE8ABB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750FEED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GPIOA)</w:t>
      </w:r>
    </w:p>
    <w:p w14:paraId="7F4B38E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3D3AF3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GPIOA_PCLK_EN(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AF4D59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DB23C0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GPIOB)</w:t>
      </w:r>
    </w:p>
    <w:p w14:paraId="49B580E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532000A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GPIOB_PCLK_EN(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DC4F5F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81D81B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GPIOC)</w:t>
      </w:r>
    </w:p>
    <w:p w14:paraId="7F051F2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289937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GPIOC_PCLK_EN(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2EBAE0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67FFBF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GPIOD)</w:t>
      </w:r>
    </w:p>
    <w:p w14:paraId="06F11C5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6AD96D5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GPIOD_PCLK_EN(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244180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95B207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GPIOE)</w:t>
      </w:r>
    </w:p>
    <w:p w14:paraId="37F906C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6785542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GPIOE_PCLK_EN(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0FA834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258A571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GPIOF)</w:t>
      </w:r>
    </w:p>
    <w:p w14:paraId="473AE3B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93EE63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GPIOF_PCLK_EN(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D11CDF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6F16CF8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GPIOG)</w:t>
      </w:r>
    </w:p>
    <w:p w14:paraId="592519C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7F59F08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GPIOG_PCLK_EN(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86D6F1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94ABB1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GPIOH)</w:t>
      </w:r>
    </w:p>
    <w:p w14:paraId="22F91C8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49C759F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FD2BE5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2DD854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GPIOI)</w:t>
      </w:r>
    </w:p>
    <w:p w14:paraId="174F7F2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5FCE3DD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GPIOI_PCLK_EN(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626EA7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1DFDF27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324C405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</w:p>
    <w:p w14:paraId="324BF88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278B41F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GPIOA)</w:t>
      </w:r>
    </w:p>
    <w:p w14:paraId="246E8D8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403843F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GPIOA_PCLK_DI(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99539D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CD8F3C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GPIOB)</w:t>
      </w:r>
    </w:p>
    <w:p w14:paraId="2A0BF64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27F2C58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GPIOB_PCLK_DI(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278F879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8512EE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GPIOC)</w:t>
      </w:r>
    </w:p>
    <w:p w14:paraId="6D82251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4D5F23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GPIOC_PCLK_DI(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EBB1D5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3B61BD9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GPIOD)</w:t>
      </w:r>
    </w:p>
    <w:p w14:paraId="2FB3370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952D3F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GPIOD_PCLK_DI(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99AB56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F2ED26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GPIOE)</w:t>
      </w:r>
    </w:p>
    <w:p w14:paraId="524A1E3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07626A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GPIOE_PCLK_DI(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FB5CC7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0C724F2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GPIOF)</w:t>
      </w:r>
    </w:p>
    <w:p w14:paraId="18540AA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6B2A517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GPIOF_PCLK_DI(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183E1B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B7674F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GPIOG)</w:t>
      </w:r>
    </w:p>
    <w:p w14:paraId="1A71A82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154DCA0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GPIOG_PCLK_DI(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44B1AF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3055918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GPIOH)</w:t>
      </w:r>
    </w:p>
    <w:p w14:paraId="5DBDADA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50BCD5C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762573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12B9832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GPIOI)</w:t>
      </w:r>
    </w:p>
    <w:p w14:paraId="71E80C8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6E34C5A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GPIOI_PCLK_DI(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990276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2A459FF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C16D46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22DFF93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568A5D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1AAF3AC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4F6E4F3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 xml:space="preserve">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description:GPIO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Clock enable and disable</w:t>
      </w:r>
    </w:p>
    <w:p w14:paraId="55E2AF6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 Port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intzatization</w:t>
      </w:r>
      <w:proofErr w:type="spellEnd"/>
    </w:p>
    <w:p w14:paraId="7470C16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@Param1-GPIO_Handle_t *</w:t>
      </w:r>
    </w:p>
    <w:p w14:paraId="31DE8306" w14:textId="49562740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*/</w:t>
      </w:r>
    </w:p>
    <w:p w14:paraId="40553BA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20DEFBB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GPIO_INIT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GPIO_HANDLE_t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*GPIOHANDLE)</w:t>
      </w:r>
    </w:p>
    <w:p w14:paraId="256A96B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05247CB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Init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Mode</w:t>
      </w:r>
    </w:p>
    <w:p w14:paraId="63D04B1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temp=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48DDCB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 =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GPIO_PINMODE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&lt;&lt;(2 *(GPIOHANDLE-&gt;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FDF9F5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MODER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 &amp;= ~(0x03&lt;&lt;2*GPIOHANDLE-&gt;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//First Reset the same pins and then set the values</w:t>
      </w:r>
    </w:p>
    <w:p w14:paraId="40F14EE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MODER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|=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temp;</w:t>
      </w:r>
      <w:proofErr w:type="gramEnd"/>
    </w:p>
    <w:p w14:paraId="046C127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Config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Speed</w:t>
      </w:r>
    </w:p>
    <w:p w14:paraId="410C207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09463D8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 =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GPIO_PINSPEED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&lt;&lt;(2 *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6B3957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OSPEEDR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 &amp;= ~(0x03&lt;&lt;2*GPIOHANDLE-&gt;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127A219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OSPEEDR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|=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temp;</w:t>
      </w:r>
      <w:proofErr w:type="gramEnd"/>
    </w:p>
    <w:p w14:paraId="7267878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08C63E0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Config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Pull up and pull down</w:t>
      </w:r>
    </w:p>
    <w:p w14:paraId="384738A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1F549CB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 =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GPIO_PINPUPDCONTROL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&lt;&lt; (2*(GPIOHANDLE-&gt;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C0D91C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PUPDR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 &amp;= ~(0x03&lt;&lt;2*GPIOHANDLE-&gt;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7F9DF24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PUPDR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|=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temp;</w:t>
      </w:r>
      <w:proofErr w:type="gramEnd"/>
    </w:p>
    <w:p w14:paraId="6963909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2BAEB6C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Config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Output type</w:t>
      </w:r>
    </w:p>
    <w:p w14:paraId="68A642B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4D5B15B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 =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GPIO_PINOPTYPE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&lt;&lt; 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A5CEB2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(GPIOHANDLE-&gt;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OTYPER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 &amp;= ~(0x01&lt;&lt;GPIOHANDLE-&gt;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19B59FD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OTYPER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|=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temp;</w:t>
      </w:r>
      <w:proofErr w:type="gramEnd"/>
    </w:p>
    <w:p w14:paraId="67C2CEA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77FCA8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 w:bidi="ar-SA"/>
        </w:rPr>
        <w:t>Config</w:t>
      </w: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Alternating Function</w:t>
      </w:r>
    </w:p>
    <w:p w14:paraId="3C8A0E7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759A82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GPIO_PINMODE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GPIO_MODE_AFN)</w:t>
      </w:r>
    </w:p>
    <w:p w14:paraId="6594872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E10E83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temp1=0, temp2=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39A936A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temp1 = 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/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8;</w:t>
      </w:r>
      <w:proofErr w:type="gramEnd"/>
    </w:p>
    <w:p w14:paraId="2BA3B3F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temp2 = 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GPIO_PINNUMBER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%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8;</w:t>
      </w:r>
      <w:proofErr w:type="gramEnd"/>
    </w:p>
    <w:p w14:paraId="423BBC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AFR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[temp1] &amp;= ~(0x0F&lt;&lt;4*temp2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8C62B6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GPIOHANDLE-&gt;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AFR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[temp1]= GPIOHANDLE-&gt;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GPIO_PINCONFIG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GPIO_PINALTFUNMODE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&lt;&lt;(4*temp2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57B299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0F666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7D1EEF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6BC900D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1932687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3DDF4D5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3AA7CD5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 xml:space="preserve">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description:reset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of GPIO port</w:t>
      </w:r>
    </w:p>
    <w:p w14:paraId="527D534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@Function-GPIO_DInit</w:t>
      </w:r>
    </w:p>
    <w:p w14:paraId="120E5FF6" w14:textId="3D8C39D7" w:rsidR="0013042F" w:rsidRDefault="0013042F" w:rsidP="000572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@Param1-GPIO_REGDEF_t*</w:t>
      </w:r>
    </w:p>
    <w:p w14:paraId="4C841C8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0347882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A3E94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GPIO_DINIT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7DDEB65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640617D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GPIOA)</w:t>
      </w:r>
    </w:p>
    <w:p w14:paraId="58CDBD9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67EE466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GPIOA_REG_RESET(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B10D33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0F84868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GPIOB)</w:t>
      </w:r>
    </w:p>
    <w:p w14:paraId="6A28D74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BD8C06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GPIOB_REG_RESET(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558F21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404B9C8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GPIOC)</w:t>
      </w:r>
    </w:p>
    <w:p w14:paraId="2FC0571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0D9A66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GPIOC_REG_RESET(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8D0CAB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3CFD31B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GPIOD)</w:t>
      </w:r>
    </w:p>
    <w:p w14:paraId="5868DBA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49BF428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GPIOD_REG_RESET(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968ED7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596BE58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GPIOE)</w:t>
      </w:r>
    </w:p>
    <w:p w14:paraId="1B51FF7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3C2E06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GPIOE_REG_RESET(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628D87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8062F4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GPIOF)</w:t>
      </w:r>
    </w:p>
    <w:p w14:paraId="2050273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3DFCFE7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GPIOF_REG_RESET(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2DBBB9E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15D7D17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GPIOG)</w:t>
      </w:r>
    </w:p>
    <w:p w14:paraId="138BE0C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783B199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GPIOG_REG_RESET(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0E52AEC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1506A20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GPIOH)</w:t>
      </w:r>
    </w:p>
    <w:p w14:paraId="3A832C8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554F26A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GPIOH_REG_RESET(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88AD40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60F5A21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== GPIOI)</w:t>
      </w:r>
    </w:p>
    <w:p w14:paraId="4A58C62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4AB729B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GPIOI_REG_RESET(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6FC890B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C63EB7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204DC06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61DAE67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25C936A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33429E6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description:GPIO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Input from pin</w:t>
      </w:r>
    </w:p>
    <w:p w14:paraId="1DC49BC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@Function-GPIO_ReadFromInptPin</w:t>
      </w:r>
    </w:p>
    <w:p w14:paraId="562CC4BD" w14:textId="31A04E35" w:rsidR="0013042F" w:rsidRDefault="0013042F" w:rsidP="000479D0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</w:p>
    <w:p w14:paraId="0E846D5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09626A1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1F8B8CA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47A0B0C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GPIO_READFROMIPPIN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PINNO)</w:t>
      </w:r>
    </w:p>
    <w:p w14:paraId="7AAA734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7815FC8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7E84CF3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value = (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IDR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&gt;&gt;PINNO)&amp;(0x00000001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80EF9B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value;</w:t>
      </w:r>
      <w:proofErr w:type="gramEnd"/>
    </w:p>
    <w:p w14:paraId="018E3E3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48F4A26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C0864D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1911CD0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5AF414B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60CB4B4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description:Input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from port input</w:t>
      </w:r>
    </w:p>
    <w:p w14:paraId="7214CA3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@Function-GPIO_ReadFromInptPort</w:t>
      </w:r>
    </w:p>
    <w:p w14:paraId="229ED33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</w:p>
    <w:p w14:paraId="4ED2BFCD" w14:textId="07CC4312" w:rsidR="0013042F" w:rsidRDefault="000479D0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</w:t>
      </w:r>
      <w:r w:rsidR="0013042F">
        <w:rPr>
          <w:rFonts w:ascii="Consolas" w:hAnsi="Consolas" w:cs="Consolas"/>
          <w:color w:val="3F7F5F"/>
          <w:sz w:val="20"/>
          <w:szCs w:val="20"/>
          <w:lang w:val="en-IN" w:bidi="ar-SA"/>
        </w:rPr>
        <w:t>*</w:t>
      </w:r>
    </w:p>
    <w:p w14:paraId="0615060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6F94D2E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B6B764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GPIO_READFROMIPPORT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</w:t>
      </w:r>
    </w:p>
    <w:p w14:paraId="24A6636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1E3F604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0;</w:t>
      </w:r>
      <w:proofErr w:type="gramEnd"/>
    </w:p>
    <w:p w14:paraId="005E183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value = (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IDR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34D35F8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value;</w:t>
      </w:r>
      <w:proofErr w:type="gramEnd"/>
    </w:p>
    <w:p w14:paraId="2C039ED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21F0C70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2D10A1E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7220CC0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6F3FF49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0397532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5F5D89E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description:output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port pin set or reset</w:t>
      </w:r>
    </w:p>
    <w:p w14:paraId="227F7BF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@Function-GPIO_WriteToOutputPin</w:t>
      </w:r>
    </w:p>
    <w:p w14:paraId="0FC39CE8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</w:p>
    <w:p w14:paraId="5CC03655" w14:textId="227E95AE" w:rsidR="0013042F" w:rsidRDefault="000479D0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</w:t>
      </w:r>
      <w:r w:rsidR="0013042F">
        <w:rPr>
          <w:rFonts w:ascii="Consolas" w:hAnsi="Consolas" w:cs="Consolas"/>
          <w:color w:val="3F7F5F"/>
          <w:sz w:val="20"/>
          <w:szCs w:val="20"/>
          <w:lang w:val="en-IN" w:bidi="ar-SA"/>
        </w:rPr>
        <w:t>*</w:t>
      </w:r>
    </w:p>
    <w:p w14:paraId="54F149D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47AAE40C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01FB6E8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25CB5C60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GPIO_WRITETOOUPUTPIN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VALUE)</w:t>
      </w:r>
    </w:p>
    <w:p w14:paraId="05A39EF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7116ADF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(VALUE == GPIO_PIN_SET)</w:t>
      </w:r>
    </w:p>
    <w:p w14:paraId="0E1CD21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2B3C16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|=(1&lt;&lt;PINNO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450F3D1F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4A8AAA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else</w:t>
      </w:r>
    </w:p>
    <w:p w14:paraId="05A791B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{</w:t>
      </w:r>
    </w:p>
    <w:p w14:paraId="088E43F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&amp;=~(1&lt;&lt;PINNO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4D1574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  <w:t>}</w:t>
      </w:r>
    </w:p>
    <w:p w14:paraId="7E0F349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2862266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58672BA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0903A74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6C34117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@Brief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description:to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write to output port</w:t>
      </w:r>
    </w:p>
    <w:p w14:paraId="248E426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@Function-GPIO_WriteToOutputPort</w:t>
      </w:r>
    </w:p>
    <w:p w14:paraId="0FC44343" w14:textId="7CCF75BC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</w:p>
    <w:p w14:paraId="3BE61CBF" w14:textId="58AD8C38" w:rsidR="0013042F" w:rsidRDefault="000572A4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 xml:space="preserve"> </w:t>
      </w:r>
      <w:r w:rsidR="0013042F">
        <w:rPr>
          <w:rFonts w:ascii="Consolas" w:hAnsi="Consolas" w:cs="Consolas"/>
          <w:color w:val="3F7F5F"/>
          <w:sz w:val="20"/>
          <w:szCs w:val="20"/>
          <w:lang w:val="en-IN" w:bidi="ar-SA"/>
        </w:rPr>
        <w:t>*</w:t>
      </w:r>
    </w:p>
    <w:p w14:paraId="05E9975E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6D60ABA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0A693A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GPIO_WRITETOOUPUTPORT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VALUE)</w:t>
      </w:r>
    </w:p>
    <w:p w14:paraId="017AD03A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5F92E5C9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VALUE;</w:t>
      </w:r>
      <w:proofErr w:type="gramEnd"/>
    </w:p>
    <w:p w14:paraId="21862A03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330679C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1A7B769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0D81D694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49119D11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@Function-to call toggle function</w:t>
      </w:r>
    </w:p>
    <w:p w14:paraId="43C382F2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@Param1-GPIO_REGDEF_t *</w:t>
      </w:r>
    </w:p>
    <w:p w14:paraId="3A2C551E" w14:textId="08B2DB52" w:rsidR="0013042F" w:rsidRDefault="000479D0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</w:t>
      </w:r>
      <w:r w:rsidR="0013042F">
        <w:rPr>
          <w:rFonts w:ascii="Consolas" w:hAnsi="Consolas" w:cs="Consolas"/>
          <w:color w:val="3F7F5F"/>
          <w:sz w:val="20"/>
          <w:szCs w:val="20"/>
          <w:lang w:val="en-IN" w:bidi="ar-SA"/>
        </w:rPr>
        <w:t>*</w:t>
      </w:r>
    </w:p>
    <w:p w14:paraId="51CA30E5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54C2A897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4ACA9C2B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IN" w:bidi="ar-SA"/>
        </w:rPr>
        <w:t>GPIO_TOGGLEOUTPUTPIN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GPIO_REGDEF_t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  <w:lang w:val="en-IN"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 xml:space="preserve"> PINNO)</w:t>
      </w:r>
    </w:p>
    <w:p w14:paraId="59D60C5D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{</w:t>
      </w:r>
    </w:p>
    <w:p w14:paraId="03A53776" w14:textId="77777777" w:rsidR="0013042F" w:rsidRDefault="0013042F" w:rsidP="0013042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pGPIOx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val="en-IN"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^=(1&lt;&lt;PINNO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);</w:t>
      </w:r>
      <w:proofErr w:type="gramEnd"/>
    </w:p>
    <w:p w14:paraId="56D8FB94" w14:textId="509487FE" w:rsidR="0013042F" w:rsidRDefault="0013042F" w:rsidP="00F5583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>
        <w:rPr>
          <w:rFonts w:ascii="Consolas" w:hAnsi="Consolas" w:cs="Consolas"/>
          <w:color w:val="000000"/>
          <w:sz w:val="20"/>
          <w:szCs w:val="20"/>
          <w:lang w:val="en-IN" w:bidi="ar-SA"/>
        </w:rPr>
        <w:t>}</w:t>
      </w:r>
    </w:p>
    <w:p w14:paraId="6D3205BE" w14:textId="33134E7F" w:rsidR="000479D0" w:rsidRDefault="000479D0" w:rsidP="00F5583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06B73D60" w14:textId="77777777" w:rsidR="000479D0" w:rsidRPr="00F5583C" w:rsidRDefault="000479D0" w:rsidP="00F5583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6031B21B" w14:textId="51EDCD19" w:rsidR="005A5C06" w:rsidRPr="000479D0" w:rsidRDefault="000479D0" w:rsidP="000479D0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40" w:name="_Toc60585585"/>
      <w:r w:rsidRPr="000479D0">
        <w:rPr>
          <w:rFonts w:ascii="Times New Roman" w:hAnsi="Times New Roman"/>
          <w:b/>
          <w:sz w:val="28"/>
          <w:szCs w:val="28"/>
        </w:rPr>
        <w:t xml:space="preserve">2.4 </w:t>
      </w:r>
      <w:proofErr w:type="spellStart"/>
      <w:r w:rsidRPr="000479D0">
        <w:rPr>
          <w:rFonts w:ascii="Times New Roman" w:hAnsi="Times New Roman"/>
          <w:b/>
          <w:sz w:val="28"/>
          <w:szCs w:val="28"/>
        </w:rPr>
        <w:t>Github</w:t>
      </w:r>
      <w:proofErr w:type="spellEnd"/>
      <w:r w:rsidRPr="000479D0">
        <w:rPr>
          <w:rFonts w:ascii="Times New Roman" w:hAnsi="Times New Roman"/>
          <w:b/>
          <w:sz w:val="28"/>
          <w:szCs w:val="28"/>
        </w:rPr>
        <w:t xml:space="preserve"> link to th</w:t>
      </w:r>
      <w:r w:rsidRPr="000479D0">
        <w:rPr>
          <w:rFonts w:ascii="Times New Roman" w:hAnsi="Times New Roman"/>
          <w:b/>
          <w:sz w:val="28"/>
          <w:szCs w:val="28"/>
        </w:rPr>
        <w:t>ese files:</w:t>
      </w:r>
      <w:bookmarkEnd w:id="40"/>
    </w:p>
    <w:p w14:paraId="1B96D218" w14:textId="1F1C89A0" w:rsidR="000479D0" w:rsidRPr="000479D0" w:rsidRDefault="000479D0" w:rsidP="000479D0">
      <w:pPr>
        <w:ind w:firstLine="0"/>
        <w:rPr>
          <w:rFonts w:ascii="Times New Roman" w:hAnsi="Times New Roman"/>
          <w:sz w:val="24"/>
          <w:szCs w:val="24"/>
        </w:rPr>
      </w:pPr>
      <w:hyperlink r:id="rId27" w:history="1"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>/driver_development_99003161 at master · 99003161/</w:t>
        </w:r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56DC52C6" w14:textId="5D604C8C" w:rsidR="000479D0" w:rsidRDefault="000479D0" w:rsidP="005A5C06"/>
    <w:p w14:paraId="52656FCC" w14:textId="187ED641" w:rsidR="000479D0" w:rsidRDefault="000479D0" w:rsidP="005A5C06"/>
    <w:p w14:paraId="54EE39BA" w14:textId="522984AA" w:rsidR="000479D0" w:rsidRDefault="000479D0" w:rsidP="005A5C06"/>
    <w:p w14:paraId="1DD33D69" w14:textId="4BE79BD7" w:rsidR="000479D0" w:rsidRDefault="000479D0" w:rsidP="005A5C06"/>
    <w:p w14:paraId="0F5277E0" w14:textId="69CD8E03" w:rsidR="000479D0" w:rsidRDefault="000479D0" w:rsidP="005A5C06"/>
    <w:p w14:paraId="0DCDE76E" w14:textId="2F340E60" w:rsidR="000479D0" w:rsidRDefault="000479D0" w:rsidP="005A5C06"/>
    <w:p w14:paraId="7B18412D" w14:textId="6C89666A" w:rsidR="000479D0" w:rsidRDefault="000479D0" w:rsidP="005A5C06"/>
    <w:p w14:paraId="6E2ACF24" w14:textId="7B5981CC" w:rsidR="000479D0" w:rsidRDefault="000479D0" w:rsidP="005A5C06"/>
    <w:p w14:paraId="33D57AB4" w14:textId="1FD10E27" w:rsidR="000479D0" w:rsidRDefault="000479D0" w:rsidP="005A5C06"/>
    <w:p w14:paraId="3218C1F0" w14:textId="7AD4F0DF" w:rsidR="000479D0" w:rsidRDefault="000479D0" w:rsidP="005A5C06"/>
    <w:p w14:paraId="56298F4D" w14:textId="136B5338" w:rsidR="000479D0" w:rsidRDefault="000479D0" w:rsidP="005A5C06"/>
    <w:p w14:paraId="17644172" w14:textId="7C2F6B6E" w:rsidR="000479D0" w:rsidRDefault="000479D0" w:rsidP="005A5C06"/>
    <w:p w14:paraId="423963EE" w14:textId="2EBB7CCD" w:rsidR="000479D0" w:rsidRDefault="000479D0" w:rsidP="005A5C06"/>
    <w:p w14:paraId="69AF880E" w14:textId="0E037B26" w:rsidR="000479D0" w:rsidRDefault="000479D0" w:rsidP="005A5C06"/>
    <w:p w14:paraId="36981029" w14:textId="02B0C6F2" w:rsidR="000479D0" w:rsidRDefault="000479D0" w:rsidP="005A5C06"/>
    <w:p w14:paraId="52CCE16B" w14:textId="18F0A5DC" w:rsidR="000479D0" w:rsidRDefault="000479D0" w:rsidP="005A5C06"/>
    <w:p w14:paraId="6317A72F" w14:textId="1D75B41B" w:rsidR="000479D0" w:rsidRDefault="000479D0" w:rsidP="005A5C06"/>
    <w:p w14:paraId="478B3737" w14:textId="42D216CA" w:rsidR="000479D0" w:rsidRDefault="000479D0" w:rsidP="005A5C06"/>
    <w:p w14:paraId="10C12D1C" w14:textId="5DEC49F6" w:rsidR="000479D0" w:rsidRDefault="000479D0" w:rsidP="005A5C06"/>
    <w:p w14:paraId="4CDE4473" w14:textId="05F4C0B4" w:rsidR="000479D0" w:rsidRDefault="000479D0" w:rsidP="005A5C06"/>
    <w:p w14:paraId="19917376" w14:textId="7C0746F0" w:rsidR="000479D0" w:rsidRDefault="000479D0" w:rsidP="005A5C06"/>
    <w:p w14:paraId="3E39538F" w14:textId="77777777" w:rsidR="000479D0" w:rsidRDefault="000479D0" w:rsidP="005A5C06"/>
    <w:p w14:paraId="33321E4B" w14:textId="105F19BE" w:rsidR="00963FE2" w:rsidRPr="00FB0B02" w:rsidRDefault="000479D0" w:rsidP="00FB0B02">
      <w:pPr>
        <w:pStyle w:val="Heading1"/>
        <w:rPr>
          <w:rFonts w:ascii="Times New Roman" w:hAnsi="Times New Roman"/>
          <w:sz w:val="32"/>
          <w:szCs w:val="32"/>
        </w:rPr>
      </w:pPr>
      <w:bookmarkStart w:id="41" w:name="_Toc60585586"/>
      <w:r>
        <w:rPr>
          <w:rFonts w:ascii="Times New Roman" w:hAnsi="Times New Roman"/>
          <w:sz w:val="32"/>
          <w:szCs w:val="32"/>
        </w:rPr>
        <w:lastRenderedPageBreak/>
        <w:t>3. Activity 3 (</w:t>
      </w:r>
      <w:r w:rsidR="008414AB" w:rsidRPr="000479D0">
        <w:rPr>
          <w:rFonts w:ascii="Times New Roman" w:hAnsi="Times New Roman"/>
          <w:sz w:val="32"/>
          <w:szCs w:val="32"/>
        </w:rPr>
        <w:t>Mini Project</w:t>
      </w:r>
      <w:r>
        <w:rPr>
          <w:rFonts w:ascii="Times New Roman" w:hAnsi="Times New Roman"/>
          <w:sz w:val="32"/>
          <w:szCs w:val="32"/>
        </w:rPr>
        <w:t>)</w:t>
      </w:r>
      <w:bookmarkEnd w:id="41"/>
    </w:p>
    <w:p w14:paraId="1CB93FF7" w14:textId="70CD2068" w:rsidR="00963FE2" w:rsidRDefault="00963FE2" w:rsidP="00963FE2">
      <w:pPr>
        <w:pStyle w:val="Heading2"/>
        <w:rPr>
          <w:rFonts w:ascii="Times New Roman" w:hAnsi="Times New Roman"/>
          <w:sz w:val="28"/>
          <w:szCs w:val="28"/>
        </w:rPr>
      </w:pPr>
      <w:bookmarkStart w:id="42" w:name="_Toc60585587"/>
      <w:r>
        <w:rPr>
          <w:rFonts w:ascii="Times New Roman" w:hAnsi="Times New Roman"/>
          <w:b/>
          <w:sz w:val="28"/>
          <w:szCs w:val="28"/>
        </w:rPr>
        <w:t>3.1 Main Logic</w:t>
      </w:r>
      <w:bookmarkEnd w:id="42"/>
    </w:p>
    <w:p w14:paraId="51BADA97" w14:textId="5D32FDB5" w:rsidR="00963FE2" w:rsidRPr="00963FE2" w:rsidRDefault="00963FE2" w:rsidP="00963FE2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83BF747" wp14:editId="75CE8694">
                <wp:simplePos x="0" y="0"/>
                <wp:positionH relativeFrom="column">
                  <wp:posOffset>0</wp:posOffset>
                </wp:positionH>
                <wp:positionV relativeFrom="paragraph">
                  <wp:posOffset>4285615</wp:posOffset>
                </wp:positionV>
                <wp:extent cx="64579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4DABD" w14:textId="33BB8CDB" w:rsidR="00963FE2" w:rsidRPr="00CA314B" w:rsidRDefault="00963FE2" w:rsidP="00963F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60584403"/>
                            <w:r>
                              <w:t xml:space="preserve">Figure </w:t>
                            </w:r>
                            <w:fldSimple w:instr=" SEQ Figure \* ARABIC ">
                              <w:r w:rsidR="00FB0B0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Main Logic function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BF747" id="Text Box 14" o:spid="_x0000_s1031" type="#_x0000_t202" style="position:absolute;left:0;text-align:left;margin-left:0;margin-top:337.45pt;width:508.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" stroked="f">
                <v:textbox style="mso-fit-shape-to-text:t" inset="0,0,0,0">
                  <w:txbxContent>
                    <w:p w14:paraId="23E4DABD" w14:textId="33BB8CDB" w:rsidR="00963FE2" w:rsidRPr="00CA314B" w:rsidRDefault="00963FE2" w:rsidP="00963FE2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60584403"/>
                      <w:r>
                        <w:t xml:space="preserve">Figure </w:t>
                      </w:r>
                      <w:fldSimple w:instr=" SEQ Figure \* ARABIC ">
                        <w:r w:rsidR="00FB0B02">
                          <w:rPr>
                            <w:noProof/>
                          </w:rPr>
                          <w:t>7</w:t>
                        </w:r>
                      </w:fldSimple>
                      <w:r>
                        <w:t>. Main Logic function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66FBE969" wp14:editId="12FE3C26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6457950" cy="4060825"/>
            <wp:effectExtent l="0" t="0" r="0" b="0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B7BCE" w14:textId="68DCF0BA" w:rsidR="00963FE2" w:rsidRDefault="00963FE2" w:rsidP="00963FE2"/>
    <w:p w14:paraId="07AFCB31" w14:textId="0FF1694E" w:rsidR="00963FE2" w:rsidRDefault="00963FE2" w:rsidP="00963FE2">
      <w:pPr>
        <w:pStyle w:val="Heading2"/>
        <w:rPr>
          <w:rFonts w:ascii="Times New Roman" w:hAnsi="Times New Roman"/>
          <w:sz w:val="28"/>
          <w:szCs w:val="28"/>
        </w:rPr>
      </w:pPr>
      <w:bookmarkStart w:id="45" w:name="_Toc60585588"/>
      <w:r>
        <w:rPr>
          <w:rFonts w:ascii="Times New Roman" w:hAnsi="Times New Roman"/>
          <w:b/>
          <w:sz w:val="28"/>
          <w:szCs w:val="28"/>
        </w:rPr>
        <w:t>3.</w:t>
      </w:r>
      <w:r>
        <w:rPr>
          <w:rFonts w:ascii="Times New Roman" w:hAnsi="Times New Roman"/>
          <w:b/>
          <w:sz w:val="28"/>
          <w:szCs w:val="28"/>
        </w:rPr>
        <w:t>2 Arduino Code</w:t>
      </w:r>
      <w:bookmarkEnd w:id="45"/>
    </w:p>
    <w:p w14:paraId="2A057485" w14:textId="77777777" w:rsidR="00963FE2" w:rsidRDefault="00963FE2" w:rsidP="00963FE2">
      <w:r>
        <w:t>#include&lt;SPI.h&gt;</w:t>
      </w:r>
    </w:p>
    <w:p w14:paraId="2E53DE38" w14:textId="77777777" w:rsidR="00963FE2" w:rsidRDefault="00963FE2" w:rsidP="00963FE2"/>
    <w:p w14:paraId="6280E442" w14:textId="77777777" w:rsidR="00963FE2" w:rsidRDefault="00963FE2" w:rsidP="00963FE2">
      <w:r>
        <w:t xml:space="preserve">volatile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info;</w:t>
      </w:r>
      <w:proofErr w:type="gramEnd"/>
    </w:p>
    <w:p w14:paraId="05C1909F" w14:textId="77777777" w:rsidR="00963FE2" w:rsidRDefault="00963FE2" w:rsidP="00963FE2">
      <w:r>
        <w:t xml:space="preserve">volatile int </w:t>
      </w:r>
      <w:proofErr w:type="spellStart"/>
      <w:r>
        <w:t>Slave_</w:t>
      </w:r>
      <w:proofErr w:type="gramStart"/>
      <w:r>
        <w:t>data</w:t>
      </w:r>
      <w:proofErr w:type="spellEnd"/>
      <w:r>
        <w:t>;</w:t>
      </w:r>
      <w:proofErr w:type="gramEnd"/>
    </w:p>
    <w:p w14:paraId="6DD5D2AA" w14:textId="77777777" w:rsidR="00963FE2" w:rsidRDefault="00963FE2" w:rsidP="00963FE2"/>
    <w:p w14:paraId="3EFFB8B9" w14:textId="77777777" w:rsidR="00963FE2" w:rsidRDefault="00963FE2" w:rsidP="00963FE2"/>
    <w:p w14:paraId="735E5983" w14:textId="77777777" w:rsidR="00963FE2" w:rsidRDefault="00963FE2" w:rsidP="00963FE2">
      <w:r>
        <w:t xml:space="preserve">void </w:t>
      </w:r>
      <w:proofErr w:type="gramStart"/>
      <w:r>
        <w:t>setup(</w:t>
      </w:r>
      <w:proofErr w:type="gramEnd"/>
      <w:r>
        <w:t>)</w:t>
      </w:r>
    </w:p>
    <w:p w14:paraId="059CDB4C" w14:textId="77777777" w:rsidR="00963FE2" w:rsidRDefault="00963FE2" w:rsidP="00963FE2"/>
    <w:p w14:paraId="6D95AAE1" w14:textId="77777777" w:rsidR="00963FE2" w:rsidRDefault="00963FE2" w:rsidP="00963FE2">
      <w:r>
        <w:t>{</w:t>
      </w:r>
    </w:p>
    <w:p w14:paraId="21C96364" w14:textId="77777777" w:rsidR="00963FE2" w:rsidRDefault="00963FE2" w:rsidP="00963FE2"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45F6AB4D" w14:textId="77777777" w:rsidR="00963FE2" w:rsidRDefault="00963FE2" w:rsidP="00963FE2">
      <w:r>
        <w:t xml:space="preserve"> </w:t>
      </w:r>
    </w:p>
    <w:p w14:paraId="231676C0" w14:textId="77777777" w:rsidR="00963FE2" w:rsidRDefault="00963FE2" w:rsidP="00963FE2">
      <w:proofErr w:type="spellStart"/>
      <w:proofErr w:type="gramStart"/>
      <w:r>
        <w:lastRenderedPageBreak/>
        <w:t>pinMode</w:t>
      </w:r>
      <w:proofErr w:type="spellEnd"/>
      <w:r>
        <w:t>(</w:t>
      </w:r>
      <w:proofErr w:type="gramEnd"/>
      <w:r>
        <w:t>MISO, OUTPUT);</w:t>
      </w:r>
    </w:p>
    <w:p w14:paraId="2FD66C0F" w14:textId="77777777" w:rsidR="00963FE2" w:rsidRDefault="00963FE2" w:rsidP="00963FE2"/>
    <w:p w14:paraId="4FFC39CA" w14:textId="77777777" w:rsidR="00963FE2" w:rsidRDefault="00963FE2" w:rsidP="00963FE2">
      <w:r>
        <w:t xml:space="preserve">  SPCR |= _BV(SPE</w:t>
      </w:r>
      <w:proofErr w:type="gramStart"/>
      <w:r>
        <w:t xml:space="preserve">);   </w:t>
      </w:r>
      <w:proofErr w:type="gramEnd"/>
      <w:r>
        <w:t xml:space="preserve">                    //Turn on SPI in Slave Mode</w:t>
      </w:r>
    </w:p>
    <w:p w14:paraId="1A41D905" w14:textId="77777777" w:rsidR="00963FE2" w:rsidRDefault="00963FE2" w:rsidP="00963FE2">
      <w:r>
        <w:t xml:space="preserve">  info = </w:t>
      </w:r>
      <w:proofErr w:type="gramStart"/>
      <w:r>
        <w:t>false;</w:t>
      </w:r>
      <w:proofErr w:type="gramEnd"/>
    </w:p>
    <w:p w14:paraId="6B2F581A" w14:textId="77777777" w:rsidR="00963FE2" w:rsidRDefault="00963FE2" w:rsidP="00963FE2"/>
    <w:p w14:paraId="1253BBA2" w14:textId="77777777" w:rsidR="00963FE2" w:rsidRDefault="00963FE2" w:rsidP="00963FE2">
      <w:r>
        <w:t xml:space="preserve">  </w:t>
      </w:r>
      <w:proofErr w:type="spellStart"/>
      <w:r>
        <w:t>SPI.attachInterrupt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//</w:t>
      </w:r>
      <w:proofErr w:type="spellStart"/>
      <w:r>
        <w:t>Interuupt</w:t>
      </w:r>
      <w:proofErr w:type="spellEnd"/>
      <w:r>
        <w:t xml:space="preserve"> ON is set for SPI </w:t>
      </w:r>
      <w:proofErr w:type="spellStart"/>
      <w:r>
        <w:t>commnucation</w:t>
      </w:r>
      <w:proofErr w:type="spellEnd"/>
    </w:p>
    <w:p w14:paraId="3151F5C4" w14:textId="77777777" w:rsidR="00963FE2" w:rsidRDefault="00963FE2" w:rsidP="00963FE2">
      <w:r>
        <w:t xml:space="preserve">  }</w:t>
      </w:r>
    </w:p>
    <w:p w14:paraId="304E37B8" w14:textId="77777777" w:rsidR="00963FE2" w:rsidRDefault="00963FE2" w:rsidP="00963FE2"/>
    <w:p w14:paraId="43BC6DAD" w14:textId="77777777" w:rsidR="00963FE2" w:rsidRDefault="00963FE2" w:rsidP="00963FE2">
      <w:r>
        <w:t>ISR (</w:t>
      </w:r>
      <w:proofErr w:type="spellStart"/>
      <w:r>
        <w:t>SPI_STC_</w:t>
      </w:r>
      <w:proofErr w:type="gramStart"/>
      <w:r>
        <w:t>vect</w:t>
      </w:r>
      <w:proofErr w:type="spellEnd"/>
      <w:r>
        <w:t xml:space="preserve">)   </w:t>
      </w:r>
      <w:proofErr w:type="gramEnd"/>
      <w:r>
        <w:t xml:space="preserve">                     //</w:t>
      </w:r>
      <w:proofErr w:type="spellStart"/>
      <w:r>
        <w:t>Inerrrput</w:t>
      </w:r>
      <w:proofErr w:type="spellEnd"/>
      <w:r>
        <w:t xml:space="preserve"> routine function</w:t>
      </w:r>
    </w:p>
    <w:p w14:paraId="2EC86BE7" w14:textId="77777777" w:rsidR="00963FE2" w:rsidRDefault="00963FE2" w:rsidP="00963FE2">
      <w:r>
        <w:t>{</w:t>
      </w:r>
    </w:p>
    <w:p w14:paraId="59E03F87" w14:textId="77777777" w:rsidR="00963FE2" w:rsidRDefault="00963FE2" w:rsidP="00963FE2">
      <w:r>
        <w:t xml:space="preserve">  </w:t>
      </w:r>
      <w:proofErr w:type="spellStart"/>
      <w:r>
        <w:t>Slave_data</w:t>
      </w:r>
      <w:proofErr w:type="spellEnd"/>
      <w:r>
        <w:t xml:space="preserve"> = </w:t>
      </w:r>
      <w:proofErr w:type="gramStart"/>
      <w:r>
        <w:t xml:space="preserve">SPDR;   </w:t>
      </w:r>
      <w:proofErr w:type="gramEnd"/>
      <w:r>
        <w:t xml:space="preserve">      // Value received from master </w:t>
      </w:r>
    </w:p>
    <w:p w14:paraId="0AF20A3E" w14:textId="77777777" w:rsidR="00963FE2" w:rsidRDefault="00963FE2" w:rsidP="00963FE2">
      <w:r>
        <w:t xml:space="preserve">  info = </w:t>
      </w:r>
      <w:proofErr w:type="gramStart"/>
      <w:r>
        <w:t xml:space="preserve">true;   </w:t>
      </w:r>
      <w:proofErr w:type="gramEnd"/>
      <w:r>
        <w:t xml:space="preserve">                     //Sets received as True </w:t>
      </w:r>
    </w:p>
    <w:p w14:paraId="027FAB18" w14:textId="77777777" w:rsidR="00963FE2" w:rsidRDefault="00963FE2" w:rsidP="00963FE2">
      <w:r>
        <w:t xml:space="preserve">   </w:t>
      </w:r>
    </w:p>
    <w:p w14:paraId="76D35E87" w14:textId="77777777" w:rsidR="00963FE2" w:rsidRDefault="00963FE2" w:rsidP="00963FE2">
      <w:r>
        <w:t>}</w:t>
      </w:r>
    </w:p>
    <w:p w14:paraId="25DE64B2" w14:textId="77777777" w:rsidR="00963FE2" w:rsidRDefault="00963FE2" w:rsidP="00963FE2"/>
    <w:p w14:paraId="5FC9D09C" w14:textId="77777777" w:rsidR="00963FE2" w:rsidRDefault="00963FE2" w:rsidP="00963FE2">
      <w:r>
        <w:t xml:space="preserve">void </w:t>
      </w:r>
      <w:proofErr w:type="gramStart"/>
      <w:r>
        <w:t>loop(</w:t>
      </w:r>
      <w:proofErr w:type="gramEnd"/>
      <w:r>
        <w:t>)</w:t>
      </w:r>
    </w:p>
    <w:p w14:paraId="5C54E99B" w14:textId="77777777" w:rsidR="00963FE2" w:rsidRDefault="00963FE2" w:rsidP="00963FE2">
      <w:proofErr w:type="gramStart"/>
      <w:r>
        <w:t>{ if</w:t>
      </w:r>
      <w:proofErr w:type="gramEnd"/>
      <w:r>
        <w:t xml:space="preserve">(info)                            </w:t>
      </w:r>
    </w:p>
    <w:p w14:paraId="4092BF97" w14:textId="77777777" w:rsidR="00963FE2" w:rsidRDefault="00963FE2" w:rsidP="00963FE2">
      <w:r>
        <w:t xml:space="preserve">  {</w:t>
      </w:r>
    </w:p>
    <w:p w14:paraId="58CCED5A" w14:textId="77777777" w:rsidR="00963FE2" w:rsidRDefault="00963FE2" w:rsidP="00963FE2">
      <w:r>
        <w:t xml:space="preserve"> </w:t>
      </w:r>
      <w:proofErr w:type="gramStart"/>
      <w:r>
        <w:t>delay(</w:t>
      </w:r>
      <w:proofErr w:type="gramEnd"/>
      <w:r>
        <w:t>500);</w:t>
      </w:r>
    </w:p>
    <w:p w14:paraId="48BA8C4E" w14:textId="77777777" w:rsidR="00963FE2" w:rsidRDefault="00963FE2" w:rsidP="00963FE2">
      <w: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Slave_data</w:t>
      </w:r>
      <w:proofErr w:type="spellEnd"/>
      <w:proofErr w:type="gramStart"/>
      <w:r>
        <w:t>);</w:t>
      </w:r>
      <w:proofErr w:type="gramEnd"/>
    </w:p>
    <w:p w14:paraId="37A57AC8" w14:textId="77777777" w:rsidR="00963FE2" w:rsidRDefault="00963FE2" w:rsidP="00963FE2">
      <w:r>
        <w:t xml:space="preserve">      </w:t>
      </w:r>
      <w:proofErr w:type="gramStart"/>
      <w:r>
        <w:t>if(</w:t>
      </w:r>
      <w:proofErr w:type="spellStart"/>
      <w:proofErr w:type="gramEnd"/>
      <w:r>
        <w:t>Slave_data</w:t>
      </w:r>
      <w:proofErr w:type="spellEnd"/>
      <w:r>
        <w:t>==0)</w:t>
      </w:r>
    </w:p>
    <w:p w14:paraId="62641A74" w14:textId="77777777" w:rsidR="00963FE2" w:rsidRDefault="00963FE2" w:rsidP="00963FE2">
      <w:r>
        <w:t xml:space="preserve">      {</w:t>
      </w:r>
    </w:p>
    <w:p w14:paraId="3557BF24" w14:textId="77777777" w:rsidR="00963FE2" w:rsidRDefault="00963FE2" w:rsidP="00963FE2">
      <w:r>
        <w:t xml:space="preserve">       </w:t>
      </w:r>
    </w:p>
    <w:p w14:paraId="024C8A3E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("Please maintain social distancing \n"</w:t>
      </w:r>
      <w:proofErr w:type="gramStart"/>
      <w:r>
        <w:t>);</w:t>
      </w:r>
      <w:proofErr w:type="gramEnd"/>
    </w:p>
    <w:p w14:paraId="4D602EE9" w14:textId="77777777" w:rsidR="00963FE2" w:rsidRDefault="00963FE2" w:rsidP="00963FE2">
      <w:r>
        <w:t xml:space="preserve">      }</w:t>
      </w:r>
    </w:p>
    <w:p w14:paraId="7DF477EF" w14:textId="77777777" w:rsidR="00963FE2" w:rsidRDefault="00963FE2" w:rsidP="00963FE2">
      <w:r>
        <w:t xml:space="preserve">      else </w:t>
      </w:r>
      <w:proofErr w:type="gramStart"/>
      <w:r>
        <w:t>if(</w:t>
      </w:r>
      <w:proofErr w:type="spellStart"/>
      <w:proofErr w:type="gramEnd"/>
      <w:r>
        <w:t>Slave_data</w:t>
      </w:r>
      <w:proofErr w:type="spellEnd"/>
      <w:r>
        <w:t>==1)</w:t>
      </w:r>
    </w:p>
    <w:p w14:paraId="26AA141F" w14:textId="77777777" w:rsidR="00963FE2" w:rsidRDefault="00963FE2" w:rsidP="00963FE2">
      <w:r>
        <w:t xml:space="preserve">        {</w:t>
      </w:r>
    </w:p>
    <w:p w14:paraId="65D2AC52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("Way clear\n"</w:t>
      </w:r>
      <w:proofErr w:type="gramStart"/>
      <w:r>
        <w:t>);</w:t>
      </w:r>
      <w:proofErr w:type="gramEnd"/>
    </w:p>
    <w:p w14:paraId="5E29B56E" w14:textId="77777777" w:rsidR="00963FE2" w:rsidRDefault="00963FE2" w:rsidP="00963FE2">
      <w:r>
        <w:t xml:space="preserve">        }</w:t>
      </w:r>
    </w:p>
    <w:p w14:paraId="01222F88" w14:textId="77777777" w:rsidR="00963FE2" w:rsidRDefault="00963FE2" w:rsidP="00963FE2">
      <w:r>
        <w:t xml:space="preserve">      else</w:t>
      </w:r>
    </w:p>
    <w:p w14:paraId="17861D78" w14:textId="77777777" w:rsidR="00963FE2" w:rsidRDefault="00963FE2" w:rsidP="00963FE2">
      <w:r>
        <w:t xml:space="preserve">      {</w:t>
      </w:r>
    </w:p>
    <w:p w14:paraId="0F254CC1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("Sensor value is less than 500\n"</w:t>
      </w:r>
      <w:proofErr w:type="gramStart"/>
      <w:r>
        <w:t>);</w:t>
      </w:r>
      <w:proofErr w:type="gramEnd"/>
    </w:p>
    <w:p w14:paraId="24FE4405" w14:textId="77777777" w:rsidR="00963FE2" w:rsidRDefault="00963FE2" w:rsidP="00963FE2">
      <w:r>
        <w:t xml:space="preserve">                   </w:t>
      </w:r>
    </w:p>
    <w:p w14:paraId="498442FA" w14:textId="77777777" w:rsidR="00963FE2" w:rsidRDefault="00963FE2" w:rsidP="00963FE2">
      <w:r>
        <w:t xml:space="preserve">      }</w:t>
      </w:r>
    </w:p>
    <w:p w14:paraId="720A5A21" w14:textId="77777777" w:rsidR="00963FE2" w:rsidRDefault="00963FE2" w:rsidP="00963FE2">
      <w:r>
        <w:t>}</w:t>
      </w:r>
    </w:p>
    <w:p w14:paraId="10EB1C07" w14:textId="12309C54" w:rsidR="00963FE2" w:rsidRPr="00963FE2" w:rsidRDefault="00963FE2" w:rsidP="00963FE2">
      <w:r>
        <w:t>}</w:t>
      </w:r>
    </w:p>
    <w:p w14:paraId="7F0BEDD4" w14:textId="77777777" w:rsidR="00963FE2" w:rsidRPr="00963FE2" w:rsidRDefault="00963FE2" w:rsidP="00963FE2">
      <w:pPr>
        <w:ind w:firstLine="0"/>
      </w:pPr>
    </w:p>
    <w:p w14:paraId="63361991" w14:textId="405B2228" w:rsidR="000479D0" w:rsidRPr="00963FE2" w:rsidRDefault="00963FE2" w:rsidP="00963FE2">
      <w:pPr>
        <w:pStyle w:val="Heading2"/>
        <w:rPr>
          <w:rFonts w:ascii="Times New Roman" w:hAnsi="Times New Roman"/>
          <w:sz w:val="28"/>
          <w:szCs w:val="28"/>
        </w:rPr>
      </w:pPr>
      <w:bookmarkStart w:id="46" w:name="_Toc60585589"/>
      <w:r>
        <w:rPr>
          <w:rFonts w:ascii="Times New Roman" w:hAnsi="Times New Roman"/>
          <w:b/>
          <w:sz w:val="28"/>
          <w:szCs w:val="28"/>
        </w:rPr>
        <w:t xml:space="preserve">3.3 </w:t>
      </w:r>
      <w:proofErr w:type="spellStart"/>
      <w:r w:rsidR="000479D0" w:rsidRPr="00963FE2">
        <w:rPr>
          <w:rFonts w:ascii="Times New Roman" w:hAnsi="Times New Roman"/>
          <w:b/>
          <w:sz w:val="28"/>
          <w:szCs w:val="28"/>
        </w:rPr>
        <w:t>Github</w:t>
      </w:r>
      <w:proofErr w:type="spellEnd"/>
      <w:r w:rsidR="000479D0" w:rsidRPr="00963FE2">
        <w:rPr>
          <w:rFonts w:ascii="Times New Roman" w:hAnsi="Times New Roman"/>
          <w:b/>
          <w:sz w:val="28"/>
          <w:szCs w:val="28"/>
        </w:rPr>
        <w:t xml:space="preserve"> link to</w:t>
      </w:r>
      <w:r w:rsidR="00544300">
        <w:rPr>
          <w:rFonts w:ascii="Times New Roman" w:hAnsi="Times New Roman"/>
          <w:b/>
          <w:sz w:val="28"/>
          <w:szCs w:val="28"/>
        </w:rPr>
        <w:t xml:space="preserve"> the </w:t>
      </w:r>
      <w:r w:rsidR="000479D0" w:rsidRPr="00963FE2">
        <w:rPr>
          <w:rFonts w:ascii="Times New Roman" w:hAnsi="Times New Roman"/>
          <w:b/>
          <w:sz w:val="28"/>
          <w:szCs w:val="28"/>
        </w:rPr>
        <w:t>project</w:t>
      </w:r>
      <w:bookmarkEnd w:id="46"/>
    </w:p>
    <w:p w14:paraId="29C8F6B2" w14:textId="0EAFC43E" w:rsidR="000479D0" w:rsidRDefault="000479D0" w:rsidP="000479D0">
      <w:hyperlink r:id="rId28" w:history="1"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Embedded_C_Mini_Project</w:t>
        </w:r>
        <w:proofErr w:type="spellEnd"/>
        <w:r>
          <w:rPr>
            <w:rStyle w:val="Hyperlink"/>
          </w:rPr>
          <w:t xml:space="preserve"> at master · 99003161/</w:t>
        </w:r>
        <w:proofErr w:type="spellStart"/>
        <w:r>
          <w:rPr>
            <w:rStyle w:val="Hyperlink"/>
          </w:rPr>
          <w:t>embeddedC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8082B7C" w14:textId="2B6B43D3" w:rsidR="000479D0" w:rsidRDefault="000479D0" w:rsidP="000479D0">
      <w:pPr>
        <w:rPr>
          <w:rFonts w:ascii="Times New Roman" w:hAnsi="Times New Roman"/>
          <w:sz w:val="24"/>
          <w:szCs w:val="24"/>
        </w:rPr>
      </w:pPr>
    </w:p>
    <w:p w14:paraId="4D15B92A" w14:textId="77777777" w:rsidR="00FB0B02" w:rsidRPr="000479D0" w:rsidRDefault="00FB0B02" w:rsidP="000479D0">
      <w:pPr>
        <w:rPr>
          <w:rFonts w:ascii="Times New Roman" w:hAnsi="Times New Roman"/>
          <w:sz w:val="24"/>
          <w:szCs w:val="24"/>
        </w:rPr>
      </w:pPr>
    </w:p>
    <w:p w14:paraId="3E105E24" w14:textId="121D0614" w:rsidR="006A45D5" w:rsidRPr="000479D0" w:rsidRDefault="000479D0" w:rsidP="000479D0">
      <w:pPr>
        <w:pStyle w:val="Heading1"/>
        <w:rPr>
          <w:rFonts w:ascii="Times New Roman" w:hAnsi="Times New Roman"/>
          <w:sz w:val="32"/>
          <w:szCs w:val="32"/>
        </w:rPr>
      </w:pPr>
      <w:bookmarkStart w:id="47" w:name="_Toc60585590"/>
      <w:r>
        <w:rPr>
          <w:rFonts w:ascii="Times New Roman" w:hAnsi="Times New Roman"/>
          <w:sz w:val="32"/>
          <w:szCs w:val="32"/>
        </w:rPr>
        <w:lastRenderedPageBreak/>
        <w:t xml:space="preserve">4. </w:t>
      </w:r>
      <w:r w:rsidR="006A45D5" w:rsidRPr="000479D0">
        <w:rPr>
          <w:rFonts w:ascii="Times New Roman" w:hAnsi="Times New Roman"/>
          <w:sz w:val="32"/>
          <w:szCs w:val="32"/>
        </w:rPr>
        <w:t>References</w:t>
      </w:r>
      <w:bookmarkEnd w:id="47"/>
      <w:r w:rsidR="006A45D5" w:rsidRPr="000479D0">
        <w:rPr>
          <w:rFonts w:ascii="Times New Roman" w:hAnsi="Times New Roman"/>
          <w:sz w:val="32"/>
          <w:szCs w:val="32"/>
        </w:rPr>
        <w:t xml:space="preserve"> </w:t>
      </w:r>
    </w:p>
    <w:p w14:paraId="3AF95F80" w14:textId="0492C5C0" w:rsidR="006A45D5" w:rsidRPr="006A45D5" w:rsidRDefault="006A45D5" w:rsidP="006A45D5">
      <w:r>
        <w:t>[</w:t>
      </w:r>
      <w:r w:rsidR="003A0515">
        <w:t>1</w:t>
      </w:r>
      <w:r>
        <w:t>]</w:t>
      </w:r>
      <w:hyperlink r:id="rId29" w:tgtFrame="_blank" w:tooltip="https://www.youtube.com/watch?v=5aafG5mjZ_Y&amp;list=PLERTijJOmYrDiiWd10iRHY0VRHdJwUH4g&amp;index=5" w:history="1">
        <w:r>
          <w:rPr>
            <w:rStyle w:val="Hyperlink"/>
            <w:rFonts w:ascii="Segoe UI" w:hAnsi="Segoe UI" w:cs="Segoe UI"/>
            <w:color w:val="264F8C"/>
            <w:sz w:val="23"/>
            <w:szCs w:val="23"/>
            <w:bdr w:val="none" w:sz="0" w:space="0" w:color="auto" w:frame="1"/>
            <w:shd w:val="clear" w:color="auto" w:fill="FFFFFF"/>
          </w:rPr>
          <w:t>https://www.youtube.com/watch?v=5aafG5mjZ_Y&amp;list=PLERTijJOmYrDiiWd10iRHY0VRHdJwUH4g&amp;index=5</w:t>
        </w:r>
      </w:hyperlink>
    </w:p>
    <w:p w14:paraId="70E28496" w14:textId="107F2815" w:rsidR="003A0515" w:rsidRPr="00E85758" w:rsidRDefault="003A0515" w:rsidP="003A0515">
      <w:pPr>
        <w:rPr>
          <w:rFonts w:ascii="Times New Roman" w:hAnsi="Times New Roman"/>
          <w:color w:val="4F81BD" w:themeColor="accent1"/>
        </w:rPr>
      </w:pPr>
      <w:r w:rsidRPr="00E85758">
        <w:rPr>
          <w:rFonts w:ascii="Times New Roman" w:hAnsi="Times New Roman"/>
        </w:rPr>
        <w:t>[</w:t>
      </w:r>
      <w:r>
        <w:rPr>
          <w:rFonts w:ascii="Times New Roman" w:hAnsi="Times New Roman"/>
        </w:rPr>
        <w:t>2</w:t>
      </w:r>
      <w:r w:rsidRPr="00E85758">
        <w:rPr>
          <w:rFonts w:ascii="Times New Roman" w:hAnsi="Times New Roman"/>
        </w:rPr>
        <w:t>]</w:t>
      </w:r>
      <w:r w:rsidRPr="00E85758">
        <w:rPr>
          <w:rFonts w:ascii="Times New Roman" w:hAnsi="Times New Roman"/>
          <w:color w:val="4F81BD" w:themeColor="accent1"/>
        </w:rPr>
        <w:t xml:space="preserve"> </w:t>
      </w:r>
      <w:hyperlink r:id="rId30" w:tgtFrame="_blank" w:tooltip="https://youtu.be/B7oKdUvRhQQ" w:history="1">
        <w:r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https://youtu.be/B7oKdUvRhQQ</w:t>
        </w:r>
      </w:hyperlink>
    </w:p>
    <w:p w14:paraId="3D055811" w14:textId="768DE8BB" w:rsidR="003A0515" w:rsidRPr="00E85758" w:rsidRDefault="003A0515" w:rsidP="003A0515">
      <w:pPr>
        <w:rPr>
          <w:rStyle w:val="Hyperlink"/>
          <w:rFonts w:ascii="Times New Roman" w:hAnsi="Times New Roman"/>
          <w:color w:val="4F81BD" w:themeColor="accent1"/>
          <w:sz w:val="23"/>
          <w:szCs w:val="23"/>
          <w:bdr w:val="none" w:sz="0" w:space="0" w:color="auto" w:frame="1"/>
          <w:shd w:val="clear" w:color="auto" w:fill="FFFFFF"/>
        </w:rPr>
      </w:pPr>
      <w:r w:rsidRPr="00E85758">
        <w:rPr>
          <w:rFonts w:ascii="Times New Roman" w:hAnsi="Times New Roman"/>
        </w:rPr>
        <w:t>[</w:t>
      </w:r>
      <w:r>
        <w:rPr>
          <w:rFonts w:ascii="Times New Roman" w:hAnsi="Times New Roman"/>
        </w:rPr>
        <w:t>3</w:t>
      </w:r>
      <w:r w:rsidRPr="00E85758">
        <w:rPr>
          <w:rFonts w:ascii="Times New Roman" w:hAnsi="Times New Roman"/>
        </w:rPr>
        <w:t xml:space="preserve">] </w:t>
      </w:r>
      <w:hyperlink r:id="rId31" w:tgtFrame="_blank" w:tooltip="https://youtu.be/5aafG5mjZ_Y" w:history="1">
        <w:r>
          <w:rPr>
            <w:rStyle w:val="Hyperlink"/>
            <w:rFonts w:ascii="Segoe UI" w:hAnsi="Segoe UI" w:cs="Segoe UI"/>
            <w:color w:val="264F8C"/>
            <w:sz w:val="23"/>
            <w:szCs w:val="23"/>
            <w:bdr w:val="none" w:sz="0" w:space="0" w:color="auto" w:frame="1"/>
            <w:shd w:val="clear" w:color="auto" w:fill="FFFFFF"/>
          </w:rPr>
          <w:t>https://youtu.be/5aafG5mjZ_Y</w:t>
        </w:r>
      </w:hyperlink>
    </w:p>
    <w:p w14:paraId="11105B78" w14:textId="300DC83C" w:rsidR="003A0515" w:rsidRDefault="003A0515" w:rsidP="003A0515">
      <w:pPr>
        <w:pStyle w:val="paragraph-322"/>
        <w:shd w:val="clear" w:color="auto" w:fill="FFFFFF"/>
        <w:spacing w:before="0" w:beforeAutospacing="0" w:after="0" w:afterAutospacing="0"/>
        <w:ind w:firstLine="360"/>
        <w:jc w:val="both"/>
        <w:rPr>
          <w:color w:val="4F81BD" w:themeColor="accent1"/>
        </w:rPr>
      </w:pPr>
      <w:r w:rsidRPr="00E85758">
        <w:t>[</w:t>
      </w:r>
      <w:r>
        <w:t>4</w:t>
      </w:r>
      <w:r w:rsidRPr="00E85758">
        <w:t>]</w:t>
      </w:r>
      <w:r>
        <w:t xml:space="preserve"> </w:t>
      </w:r>
      <w:hyperlink r:id="rId32" w:tgtFrame="_blank" w:tooltip="https://youtu.be/Bsq6P1B8JqI" w:history="1">
        <w:r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https://youtu.be/Bsq6P1B8JqI</w:t>
        </w:r>
      </w:hyperlink>
      <w:r w:rsidRPr="00E85758">
        <w:rPr>
          <w:color w:val="4F81BD" w:themeColor="accent1"/>
        </w:rPr>
        <w:t xml:space="preserve"> </w:t>
      </w:r>
    </w:p>
    <w:p w14:paraId="3B91D586" w14:textId="4C0E8934" w:rsidR="003A0515" w:rsidRPr="00DC489D" w:rsidRDefault="003A0515" w:rsidP="003A0515">
      <w:pPr>
        <w:pStyle w:val="NormalWeb"/>
        <w:shd w:val="clear" w:color="auto" w:fill="FFFFFF"/>
        <w:spacing w:before="0" w:beforeAutospacing="0" w:after="0" w:afterAutospacing="0" w:line="300" w:lineRule="atLeast"/>
        <w:ind w:firstLine="360"/>
        <w:textAlignment w:val="baseline"/>
        <w:rPr>
          <w:rFonts w:ascii="Segoe UI" w:hAnsi="Segoe UI" w:cs="Segoe UI"/>
          <w:sz w:val="23"/>
          <w:szCs w:val="23"/>
        </w:rPr>
      </w:pPr>
      <w:r w:rsidRPr="00DC489D">
        <w:t>[</w:t>
      </w:r>
      <w:r>
        <w:t>5</w:t>
      </w:r>
      <w:r w:rsidRPr="00DC489D">
        <w:t xml:space="preserve">] </w:t>
      </w:r>
      <w:hyperlink r:id="rId33" w:tgtFrame="_blank" w:tooltip="https://youtu.be/2Hm8eEHsgls" w:history="1">
        <w:r w:rsidRPr="00DC489D">
          <w:rPr>
            <w:rStyle w:val="Hyperlink"/>
            <w:rFonts w:ascii="Segoe UI" w:hAnsi="Segoe UI" w:cs="Segoe UI"/>
            <w:color w:val="548DD4" w:themeColor="text2" w:themeTint="99"/>
            <w:sz w:val="23"/>
            <w:szCs w:val="23"/>
            <w:bdr w:val="none" w:sz="0" w:space="0" w:color="auto" w:frame="1"/>
          </w:rPr>
          <w:t>https://youtu.be/2Hm8eEHsgls</w:t>
        </w:r>
      </w:hyperlink>
    </w:p>
    <w:p w14:paraId="7E542CE1" w14:textId="56EFC40D" w:rsidR="006A45D5" w:rsidRPr="006A45D5" w:rsidRDefault="006A45D5" w:rsidP="006A45D5"/>
    <w:sectPr w:rsidR="006A45D5" w:rsidRPr="006A45D5" w:rsidSect="00015EE5">
      <w:headerReference w:type="default" r:id="rId34"/>
      <w:footerReference w:type="default" r:id="rId35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F005B" w14:textId="77777777" w:rsidR="007E4E6A" w:rsidRDefault="007E4E6A" w:rsidP="006A582B">
      <w:r>
        <w:separator/>
      </w:r>
    </w:p>
  </w:endnote>
  <w:endnote w:type="continuationSeparator" w:id="0">
    <w:p w14:paraId="2AD6FE27" w14:textId="77777777" w:rsidR="007E4E6A" w:rsidRDefault="007E4E6A" w:rsidP="006A582B">
      <w:r>
        <w:continuationSeparator/>
      </w:r>
    </w:p>
  </w:endnote>
  <w:endnote w:type="continuationNotice" w:id="1">
    <w:p w14:paraId="1224BE1B" w14:textId="77777777" w:rsidR="007E4E6A" w:rsidRDefault="007E4E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8414AB" w:rsidRDefault="008414AB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8414AB" w14:paraId="48DC9B57" w14:textId="77777777" w:rsidTr="00107955">
      <w:tc>
        <w:tcPr>
          <w:tcW w:w="3960" w:type="dxa"/>
        </w:tcPr>
        <w:p w14:paraId="48DC9B54" w14:textId="77777777" w:rsidR="008414AB" w:rsidRPr="006E044D" w:rsidRDefault="008414AB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8414AB" w:rsidRPr="006E044D" w:rsidRDefault="008414AB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26FF827F" w:rsidR="008414AB" w:rsidRPr="006E044D" w:rsidRDefault="008414AB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21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8414AB" w:rsidRPr="00B9435E" w:rsidRDefault="008414AB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58F29" w14:textId="77777777" w:rsidR="007E4E6A" w:rsidRDefault="007E4E6A" w:rsidP="006A582B">
      <w:r>
        <w:separator/>
      </w:r>
    </w:p>
  </w:footnote>
  <w:footnote w:type="continuationSeparator" w:id="0">
    <w:p w14:paraId="1FC4E98D" w14:textId="77777777" w:rsidR="007E4E6A" w:rsidRDefault="007E4E6A" w:rsidP="006A582B">
      <w:r>
        <w:continuationSeparator/>
      </w:r>
    </w:p>
  </w:footnote>
  <w:footnote w:type="continuationNotice" w:id="1">
    <w:p w14:paraId="29A57EDC" w14:textId="77777777" w:rsidR="007E4E6A" w:rsidRDefault="007E4E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8414AB" w:rsidRPr="00DA17A9" w:rsidRDefault="008414AB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8414AB" w14:paraId="48DC9B51" w14:textId="77777777" w:rsidTr="00D8110D">
      <w:tc>
        <w:tcPr>
          <w:tcW w:w="6768" w:type="dxa"/>
        </w:tcPr>
        <w:p w14:paraId="7A0A77ED" w14:textId="2ECD7625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Embedded C</w:t>
          </w:r>
          <w:r w:rsidR="00FB0B02">
            <w:rPr>
              <w:rFonts w:ascii="Arial" w:hAnsi="Arial" w:cs="Arial"/>
              <w:sz w:val="20"/>
            </w:rPr>
            <w:t>:</w:t>
          </w:r>
          <w:r>
            <w:rPr>
              <w:rFonts w:ascii="Arial" w:hAnsi="Arial" w:cs="Arial"/>
              <w:sz w:val="20"/>
            </w:rPr>
            <w:t xml:space="preserve"> Hardware + Programming </w:t>
          </w:r>
        </w:p>
        <w:p w14:paraId="48DC9B4F" w14:textId="6570861E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+ Testing</w:t>
          </w:r>
        </w:p>
      </w:tc>
      <w:tc>
        <w:tcPr>
          <w:tcW w:w="2808" w:type="dxa"/>
        </w:tcPr>
        <w:p w14:paraId="48DC9B50" w14:textId="77777777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8414AB" w:rsidRPr="00DA17A9" w:rsidRDefault="008414AB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01E0E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284969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05658D2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28A6F0F"/>
    <w:multiLevelType w:val="multilevel"/>
    <w:tmpl w:val="226CCDB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5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181DCD"/>
    <w:multiLevelType w:val="hybridMultilevel"/>
    <w:tmpl w:val="F176C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A74658"/>
    <w:multiLevelType w:val="multilevel"/>
    <w:tmpl w:val="A5D092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8E10460"/>
    <w:multiLevelType w:val="hybridMultilevel"/>
    <w:tmpl w:val="F08A6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2B4BB3"/>
    <w:multiLevelType w:val="hybridMultilevel"/>
    <w:tmpl w:val="A900F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95407"/>
    <w:multiLevelType w:val="hybridMultilevel"/>
    <w:tmpl w:val="96C46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8F271D"/>
    <w:multiLevelType w:val="multilevel"/>
    <w:tmpl w:val="77C679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11D0B20"/>
    <w:multiLevelType w:val="hybridMultilevel"/>
    <w:tmpl w:val="62CE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80493"/>
    <w:multiLevelType w:val="hybridMultilevel"/>
    <w:tmpl w:val="A6DCD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24373E"/>
    <w:multiLevelType w:val="multilevel"/>
    <w:tmpl w:val="0CBCDE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08B7770"/>
    <w:multiLevelType w:val="hybridMultilevel"/>
    <w:tmpl w:val="A51A8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220F89"/>
    <w:multiLevelType w:val="hybridMultilevel"/>
    <w:tmpl w:val="6ABC1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287D49"/>
    <w:multiLevelType w:val="hybridMultilevel"/>
    <w:tmpl w:val="5AB8A5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44D3D"/>
    <w:multiLevelType w:val="hybridMultilevel"/>
    <w:tmpl w:val="E8662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54768"/>
    <w:multiLevelType w:val="multilevel"/>
    <w:tmpl w:val="28B85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15"/>
  </w:num>
  <w:num w:numId="4">
    <w:abstractNumId w:val="24"/>
  </w:num>
  <w:num w:numId="5">
    <w:abstractNumId w:val="6"/>
  </w:num>
  <w:num w:numId="6">
    <w:abstractNumId w:val="11"/>
  </w:num>
  <w:num w:numId="7">
    <w:abstractNumId w:val="8"/>
  </w:num>
  <w:num w:numId="8">
    <w:abstractNumId w:val="5"/>
  </w:num>
  <w:num w:numId="9">
    <w:abstractNumId w:val="2"/>
  </w:num>
  <w:num w:numId="10">
    <w:abstractNumId w:val="19"/>
  </w:num>
  <w:num w:numId="11">
    <w:abstractNumId w:val="12"/>
  </w:num>
  <w:num w:numId="12">
    <w:abstractNumId w:val="3"/>
  </w:num>
  <w:num w:numId="13">
    <w:abstractNumId w:val="10"/>
  </w:num>
  <w:num w:numId="14">
    <w:abstractNumId w:val="9"/>
  </w:num>
  <w:num w:numId="15">
    <w:abstractNumId w:val="16"/>
  </w:num>
  <w:num w:numId="16">
    <w:abstractNumId w:val="26"/>
  </w:num>
  <w:num w:numId="17">
    <w:abstractNumId w:val="7"/>
  </w:num>
  <w:num w:numId="18">
    <w:abstractNumId w:val="18"/>
  </w:num>
  <w:num w:numId="19">
    <w:abstractNumId w:val="14"/>
  </w:num>
  <w:num w:numId="20">
    <w:abstractNumId w:val="23"/>
  </w:num>
  <w:num w:numId="21">
    <w:abstractNumId w:val="0"/>
  </w:num>
  <w:num w:numId="22">
    <w:abstractNumId w:val="4"/>
  </w:num>
  <w:num w:numId="23">
    <w:abstractNumId w:val="22"/>
  </w:num>
  <w:num w:numId="24">
    <w:abstractNumId w:val="25"/>
  </w:num>
  <w:num w:numId="25">
    <w:abstractNumId w:val="20"/>
  </w:num>
  <w:num w:numId="26">
    <w:abstractNumId w:val="1"/>
  </w:num>
  <w:num w:numId="27">
    <w:abstractNumId w:val="17"/>
  </w:num>
  <w:num w:numId="28">
    <w:abstractNumId w:val="27"/>
  </w:num>
  <w:num w:numId="29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8"/>
    <w:rsid w:val="00012A10"/>
    <w:rsid w:val="00012BFC"/>
    <w:rsid w:val="00012C91"/>
    <w:rsid w:val="00014ABF"/>
    <w:rsid w:val="000150C2"/>
    <w:rsid w:val="00015EE5"/>
    <w:rsid w:val="000167E3"/>
    <w:rsid w:val="0002032D"/>
    <w:rsid w:val="000215F2"/>
    <w:rsid w:val="0002220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479D0"/>
    <w:rsid w:val="00050928"/>
    <w:rsid w:val="00051E55"/>
    <w:rsid w:val="0005219C"/>
    <w:rsid w:val="00053C2C"/>
    <w:rsid w:val="00053F80"/>
    <w:rsid w:val="000551F2"/>
    <w:rsid w:val="000572A4"/>
    <w:rsid w:val="00063244"/>
    <w:rsid w:val="000649BA"/>
    <w:rsid w:val="00064F75"/>
    <w:rsid w:val="00065DA8"/>
    <w:rsid w:val="0006602B"/>
    <w:rsid w:val="000701FB"/>
    <w:rsid w:val="0007031F"/>
    <w:rsid w:val="00072543"/>
    <w:rsid w:val="00075258"/>
    <w:rsid w:val="00077AEC"/>
    <w:rsid w:val="00081B3C"/>
    <w:rsid w:val="0009037E"/>
    <w:rsid w:val="00091B92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0AB0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1ED3"/>
    <w:rsid w:val="000F5BA0"/>
    <w:rsid w:val="000F6B65"/>
    <w:rsid w:val="0010685E"/>
    <w:rsid w:val="00107955"/>
    <w:rsid w:val="00111578"/>
    <w:rsid w:val="00111EC9"/>
    <w:rsid w:val="001129AE"/>
    <w:rsid w:val="0012167E"/>
    <w:rsid w:val="001224C2"/>
    <w:rsid w:val="00122C9C"/>
    <w:rsid w:val="00125753"/>
    <w:rsid w:val="00125CF2"/>
    <w:rsid w:val="00127B90"/>
    <w:rsid w:val="00127F7B"/>
    <w:rsid w:val="0013042F"/>
    <w:rsid w:val="00131919"/>
    <w:rsid w:val="001324C8"/>
    <w:rsid w:val="001413BA"/>
    <w:rsid w:val="00143391"/>
    <w:rsid w:val="00144DEA"/>
    <w:rsid w:val="001469F4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76BAA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D76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1DE1"/>
    <w:rsid w:val="001C2C51"/>
    <w:rsid w:val="001C39B3"/>
    <w:rsid w:val="001C658C"/>
    <w:rsid w:val="001D05B5"/>
    <w:rsid w:val="001D3752"/>
    <w:rsid w:val="001D47BD"/>
    <w:rsid w:val="001D56CE"/>
    <w:rsid w:val="001D76F6"/>
    <w:rsid w:val="001E1270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626"/>
    <w:rsid w:val="00202E57"/>
    <w:rsid w:val="00203A4E"/>
    <w:rsid w:val="00207530"/>
    <w:rsid w:val="00211391"/>
    <w:rsid w:val="0021174B"/>
    <w:rsid w:val="00214FCC"/>
    <w:rsid w:val="002165BF"/>
    <w:rsid w:val="00222D0F"/>
    <w:rsid w:val="0022511B"/>
    <w:rsid w:val="00225449"/>
    <w:rsid w:val="002267F2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64CC6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2A80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1996"/>
    <w:rsid w:val="00332A47"/>
    <w:rsid w:val="00334A26"/>
    <w:rsid w:val="0034212F"/>
    <w:rsid w:val="003429B5"/>
    <w:rsid w:val="003431C0"/>
    <w:rsid w:val="003448EA"/>
    <w:rsid w:val="0034540B"/>
    <w:rsid w:val="00345783"/>
    <w:rsid w:val="00350667"/>
    <w:rsid w:val="00350747"/>
    <w:rsid w:val="00351860"/>
    <w:rsid w:val="00352C48"/>
    <w:rsid w:val="00353A56"/>
    <w:rsid w:val="00355A79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0A77"/>
    <w:rsid w:val="00381156"/>
    <w:rsid w:val="003832DD"/>
    <w:rsid w:val="00395C99"/>
    <w:rsid w:val="0039659E"/>
    <w:rsid w:val="003978A0"/>
    <w:rsid w:val="003A0515"/>
    <w:rsid w:val="003A1816"/>
    <w:rsid w:val="003A256E"/>
    <w:rsid w:val="003A354E"/>
    <w:rsid w:val="003A45EB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4AB6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6635"/>
    <w:rsid w:val="004874AF"/>
    <w:rsid w:val="004906F0"/>
    <w:rsid w:val="00495F73"/>
    <w:rsid w:val="00497ACD"/>
    <w:rsid w:val="004A19B5"/>
    <w:rsid w:val="004A1DB6"/>
    <w:rsid w:val="004A2EFC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47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07EE"/>
    <w:rsid w:val="004D3010"/>
    <w:rsid w:val="004D3084"/>
    <w:rsid w:val="004D3960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9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13C3"/>
    <w:rsid w:val="0052227B"/>
    <w:rsid w:val="005246B2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300"/>
    <w:rsid w:val="00544B68"/>
    <w:rsid w:val="00545F06"/>
    <w:rsid w:val="0054742A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35D6"/>
    <w:rsid w:val="00586579"/>
    <w:rsid w:val="00587D01"/>
    <w:rsid w:val="005915ED"/>
    <w:rsid w:val="0059196F"/>
    <w:rsid w:val="00594345"/>
    <w:rsid w:val="00594E98"/>
    <w:rsid w:val="00595DFD"/>
    <w:rsid w:val="005A1B63"/>
    <w:rsid w:val="005A21F4"/>
    <w:rsid w:val="005A2242"/>
    <w:rsid w:val="005A2713"/>
    <w:rsid w:val="005A5C06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4BD1"/>
    <w:rsid w:val="005C5301"/>
    <w:rsid w:val="005C66B1"/>
    <w:rsid w:val="005C7E28"/>
    <w:rsid w:val="005D15A0"/>
    <w:rsid w:val="005D2176"/>
    <w:rsid w:val="005D2BF9"/>
    <w:rsid w:val="005D3DF3"/>
    <w:rsid w:val="005D6F5C"/>
    <w:rsid w:val="005E1147"/>
    <w:rsid w:val="005E1348"/>
    <w:rsid w:val="005E18F5"/>
    <w:rsid w:val="005E6866"/>
    <w:rsid w:val="005F029C"/>
    <w:rsid w:val="005F26DE"/>
    <w:rsid w:val="00600837"/>
    <w:rsid w:val="00603675"/>
    <w:rsid w:val="00605275"/>
    <w:rsid w:val="00605A52"/>
    <w:rsid w:val="00613706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2BAF"/>
    <w:rsid w:val="00674013"/>
    <w:rsid w:val="006742AA"/>
    <w:rsid w:val="0068151F"/>
    <w:rsid w:val="00687591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45D5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58D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1910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4E6A"/>
    <w:rsid w:val="007E6126"/>
    <w:rsid w:val="007E6345"/>
    <w:rsid w:val="007E6574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14AB"/>
    <w:rsid w:val="0084424C"/>
    <w:rsid w:val="0084617E"/>
    <w:rsid w:val="00846DCC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2A92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597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0760"/>
    <w:rsid w:val="00963DA6"/>
    <w:rsid w:val="00963FE2"/>
    <w:rsid w:val="00965B90"/>
    <w:rsid w:val="00965FC4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1B33"/>
    <w:rsid w:val="009C3C72"/>
    <w:rsid w:val="009C3EEC"/>
    <w:rsid w:val="009C4B62"/>
    <w:rsid w:val="009C5EB3"/>
    <w:rsid w:val="009C6568"/>
    <w:rsid w:val="009C7984"/>
    <w:rsid w:val="009D2FDA"/>
    <w:rsid w:val="009D302D"/>
    <w:rsid w:val="009D650E"/>
    <w:rsid w:val="009D7674"/>
    <w:rsid w:val="009D78CF"/>
    <w:rsid w:val="009D7DB9"/>
    <w:rsid w:val="009E199F"/>
    <w:rsid w:val="009E1CDB"/>
    <w:rsid w:val="009E24F1"/>
    <w:rsid w:val="009E5630"/>
    <w:rsid w:val="009E5D1F"/>
    <w:rsid w:val="009F231A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7C6"/>
    <w:rsid w:val="00A10B54"/>
    <w:rsid w:val="00A10F49"/>
    <w:rsid w:val="00A134E3"/>
    <w:rsid w:val="00A138CE"/>
    <w:rsid w:val="00A200AC"/>
    <w:rsid w:val="00A21668"/>
    <w:rsid w:val="00A21EB3"/>
    <w:rsid w:val="00A24D92"/>
    <w:rsid w:val="00A26225"/>
    <w:rsid w:val="00A27E85"/>
    <w:rsid w:val="00A3376A"/>
    <w:rsid w:val="00A340AD"/>
    <w:rsid w:val="00A34658"/>
    <w:rsid w:val="00A34FDD"/>
    <w:rsid w:val="00A3538E"/>
    <w:rsid w:val="00A35A10"/>
    <w:rsid w:val="00A4038A"/>
    <w:rsid w:val="00A43BF1"/>
    <w:rsid w:val="00A44E1B"/>
    <w:rsid w:val="00A52011"/>
    <w:rsid w:val="00A53C9C"/>
    <w:rsid w:val="00A5476C"/>
    <w:rsid w:val="00A5507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770BF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0EE6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0680D"/>
    <w:rsid w:val="00B11411"/>
    <w:rsid w:val="00B11B50"/>
    <w:rsid w:val="00B15B06"/>
    <w:rsid w:val="00B160FF"/>
    <w:rsid w:val="00B163F3"/>
    <w:rsid w:val="00B2024F"/>
    <w:rsid w:val="00B202AC"/>
    <w:rsid w:val="00B20D8C"/>
    <w:rsid w:val="00B220E2"/>
    <w:rsid w:val="00B23F0B"/>
    <w:rsid w:val="00B241F9"/>
    <w:rsid w:val="00B274A2"/>
    <w:rsid w:val="00B3273F"/>
    <w:rsid w:val="00B36CDF"/>
    <w:rsid w:val="00B37E02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510"/>
    <w:rsid w:val="00B64F0A"/>
    <w:rsid w:val="00B6533B"/>
    <w:rsid w:val="00B670E9"/>
    <w:rsid w:val="00B6776E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2AD5"/>
    <w:rsid w:val="00BA3603"/>
    <w:rsid w:val="00BA3ADD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D5B2A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31FD5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4C5"/>
    <w:rsid w:val="00C745A2"/>
    <w:rsid w:val="00C7677C"/>
    <w:rsid w:val="00C81EAA"/>
    <w:rsid w:val="00C8256A"/>
    <w:rsid w:val="00C82E4D"/>
    <w:rsid w:val="00C834C5"/>
    <w:rsid w:val="00C835AC"/>
    <w:rsid w:val="00C856CC"/>
    <w:rsid w:val="00C86CDB"/>
    <w:rsid w:val="00C91099"/>
    <w:rsid w:val="00C91907"/>
    <w:rsid w:val="00C950AF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3B19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2FEF"/>
    <w:rsid w:val="00D233A1"/>
    <w:rsid w:val="00D2360C"/>
    <w:rsid w:val="00D25955"/>
    <w:rsid w:val="00D30183"/>
    <w:rsid w:val="00D323BD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281F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02E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27B3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4C9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583C"/>
    <w:rsid w:val="00F56AA5"/>
    <w:rsid w:val="00F56D04"/>
    <w:rsid w:val="00F571CB"/>
    <w:rsid w:val="00F60850"/>
    <w:rsid w:val="00F636C7"/>
    <w:rsid w:val="00F64521"/>
    <w:rsid w:val="00F6473F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95D"/>
    <w:rsid w:val="00FA2B4D"/>
    <w:rsid w:val="00FA31F3"/>
    <w:rsid w:val="00FA5D55"/>
    <w:rsid w:val="00FA7260"/>
    <w:rsid w:val="00FB0B02"/>
    <w:rsid w:val="00FB38C8"/>
    <w:rsid w:val="00FB3B79"/>
    <w:rsid w:val="00FB4A97"/>
    <w:rsid w:val="00FB4E04"/>
    <w:rsid w:val="00FB553F"/>
    <w:rsid w:val="00FB5947"/>
    <w:rsid w:val="00FB5AB9"/>
    <w:rsid w:val="00FB649C"/>
    <w:rsid w:val="00FC0D4F"/>
    <w:rsid w:val="00FC1466"/>
    <w:rsid w:val="00FC1B39"/>
    <w:rsid w:val="00FC5C70"/>
    <w:rsid w:val="00FC6980"/>
    <w:rsid w:val="00FC6EDD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B19"/>
    <w:pPr>
      <w:ind w:firstLine="360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F26DE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5F26DE"/>
    <w:pPr>
      <w:spacing w:before="200" w:after="80"/>
      <w:ind w:firstLine="0"/>
      <w:outlineLvl w:val="1"/>
    </w:pPr>
    <w:rPr>
      <w:rFonts w:ascii="Cambria" w:hAnsi="Cambria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6DE"/>
    <w:pPr>
      <w:spacing w:before="200" w:after="80"/>
      <w:ind w:firstLine="0"/>
      <w:outlineLvl w:val="2"/>
    </w:pPr>
    <w:rPr>
      <w:rFonts w:ascii="Cambria" w:hAnsi="Cambria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F26DE"/>
    <w:rPr>
      <w:rFonts w:ascii="Cambria" w:hAnsi="Cambria"/>
      <w:b/>
      <w:bCs/>
      <w:sz w:val="24"/>
      <w:szCs w:val="24"/>
      <w:lang w:bidi="en-US"/>
    </w:rPr>
  </w:style>
  <w:style w:type="character" w:customStyle="1" w:styleId="Heading2Char">
    <w:name w:val="Heading 2 Char"/>
    <w:link w:val="Heading2"/>
    <w:rsid w:val="005F26DE"/>
    <w:rPr>
      <w:rFonts w:ascii="Cambria" w:hAnsi="Cambria"/>
      <w:sz w:val="22"/>
      <w:szCs w:val="24"/>
      <w:lang w:bidi="en-US"/>
    </w:rPr>
  </w:style>
  <w:style w:type="character" w:customStyle="1" w:styleId="Heading3Char">
    <w:name w:val="Heading 3 Char"/>
    <w:link w:val="Heading3"/>
    <w:uiPriority w:val="9"/>
    <w:rsid w:val="005F26DE"/>
    <w:rPr>
      <w:rFonts w:ascii="Cambria" w:hAnsi="Cambria"/>
      <w:sz w:val="22"/>
      <w:szCs w:val="24"/>
      <w:lang w:bidi="en-US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D302D"/>
    <w:pPr>
      <w:jc w:val="center"/>
    </w:pPr>
    <w:rPr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SubsubHeading">
    <w:name w:val="Sub sub Heading"/>
    <w:basedOn w:val="Normal"/>
    <w:link w:val="SubsubHeadingChar"/>
    <w:qFormat/>
    <w:rsid w:val="00CD3B19"/>
    <w:pPr>
      <w:spacing w:after="160"/>
      <w:ind w:firstLine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bidi="ar-SA"/>
    </w:rPr>
  </w:style>
  <w:style w:type="character" w:customStyle="1" w:styleId="SubsubHeadingChar">
    <w:name w:val="Sub sub Heading Char"/>
    <w:basedOn w:val="DefaultParagraphFont"/>
    <w:link w:val="SubsubHeading"/>
    <w:rsid w:val="00CD3B1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1C1DE1"/>
  </w:style>
  <w:style w:type="character" w:customStyle="1" w:styleId="Mention2">
    <w:name w:val="Mention2"/>
    <w:basedOn w:val="DefaultParagraphFont"/>
    <w:uiPriority w:val="99"/>
    <w:semiHidden/>
    <w:unhideWhenUsed/>
    <w:rsid w:val="004A2EFC"/>
    <w:rPr>
      <w:color w:val="2B579A"/>
      <w:shd w:val="clear" w:color="auto" w:fill="E6E6E6"/>
    </w:rPr>
  </w:style>
  <w:style w:type="paragraph" w:customStyle="1" w:styleId="tables">
    <w:name w:val="tables"/>
    <w:basedOn w:val="Normal"/>
    <w:link w:val="tablesChar"/>
    <w:qFormat/>
    <w:rsid w:val="00380A77"/>
    <w:pPr>
      <w:ind w:firstLine="0"/>
      <w:jc w:val="center"/>
    </w:pPr>
    <w:rPr>
      <w:sz w:val="16"/>
    </w:rPr>
  </w:style>
  <w:style w:type="character" w:customStyle="1" w:styleId="tablesChar">
    <w:name w:val="tables Char"/>
    <w:basedOn w:val="DefaultParagraphFont"/>
    <w:link w:val="tables"/>
    <w:rsid w:val="00380A77"/>
    <w:rPr>
      <w:sz w:val="16"/>
      <w:szCs w:val="22"/>
      <w:lang w:bidi="en-US"/>
    </w:rPr>
  </w:style>
  <w:style w:type="character" w:styleId="Mention">
    <w:name w:val="Mention"/>
    <w:basedOn w:val="DefaultParagraphFont"/>
    <w:uiPriority w:val="99"/>
    <w:semiHidden/>
    <w:unhideWhenUsed/>
    <w:rsid w:val="00A43BF1"/>
    <w:rPr>
      <w:color w:val="2B579A"/>
      <w:shd w:val="clear" w:color="auto" w:fill="E6E6E6"/>
    </w:rPr>
  </w:style>
  <w:style w:type="character" w:customStyle="1" w:styleId="pl-k">
    <w:name w:val="pl-k"/>
    <w:basedOn w:val="DefaultParagraphFont"/>
    <w:rsid w:val="00A770BF"/>
  </w:style>
  <w:style w:type="character" w:customStyle="1" w:styleId="pl-s">
    <w:name w:val="pl-s"/>
    <w:basedOn w:val="DefaultParagraphFont"/>
    <w:rsid w:val="00A770BF"/>
  </w:style>
  <w:style w:type="character" w:customStyle="1" w:styleId="pl-pds">
    <w:name w:val="pl-pds"/>
    <w:basedOn w:val="DefaultParagraphFont"/>
    <w:rsid w:val="00A770BF"/>
  </w:style>
  <w:style w:type="character" w:customStyle="1" w:styleId="pl-en">
    <w:name w:val="pl-en"/>
    <w:basedOn w:val="DefaultParagraphFont"/>
    <w:rsid w:val="00A770BF"/>
  </w:style>
  <w:style w:type="character" w:customStyle="1" w:styleId="pl-c1">
    <w:name w:val="pl-c1"/>
    <w:basedOn w:val="DefaultParagraphFont"/>
    <w:rsid w:val="00A770BF"/>
  </w:style>
  <w:style w:type="character" w:customStyle="1" w:styleId="pl-c">
    <w:name w:val="pl-c"/>
    <w:basedOn w:val="DefaultParagraphFont"/>
    <w:rsid w:val="00A770BF"/>
  </w:style>
  <w:style w:type="character" w:styleId="UnresolvedMention">
    <w:name w:val="Unresolved Mention"/>
    <w:basedOn w:val="DefaultParagraphFont"/>
    <w:uiPriority w:val="99"/>
    <w:semiHidden/>
    <w:unhideWhenUsed/>
    <w:rsid w:val="000479D0"/>
    <w:rPr>
      <w:color w:val="605E5C"/>
      <w:shd w:val="clear" w:color="auto" w:fill="E1DFDD"/>
    </w:rPr>
  </w:style>
  <w:style w:type="paragraph" w:customStyle="1" w:styleId="paragraph-322">
    <w:name w:val="paragraph-322"/>
    <w:basedOn w:val="Normal"/>
    <w:rsid w:val="003A0515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745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8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0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Deepak%20Sahoo\Desktop\learning_report_embedded.docx" TargetMode="External"/><Relationship Id="rId26" Type="http://schemas.openxmlformats.org/officeDocument/2006/relationships/hyperlink" Target="https://github.com/99003161/embeddedC/tree/master/embedded" TargetMode="External"/><Relationship Id="rId21" Type="http://schemas.openxmlformats.org/officeDocument/2006/relationships/image" Target="media/image4.png"/><Relationship Id="rId34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Deepak%20Sahoo\Desktop\learning_report_embedded.docx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youtu.be/2Hm8eEHsgl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Deepak%20Sahoo\Desktop\learning_report_embedded.docx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www.youtube.com/watch?v=5aafG5mjZ_Y&amp;list=PLERTijJOmYrDiiWd10iRHY0VRHdJwUH4g&amp;index=5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hyperlink" Target="https://youtu.be/Bsq6P1B8JqI" TargetMode="Externa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Deepak%20Sahoo\Desktop\learning_report_embedded.doc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99003161/embeddedC/tree/master/Embedded_C_Mini_Project" TargetMode="External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file:///C:\Users\Deepak%20Sahoo\Desktop\learning_report_embedded.docx" TargetMode="External"/><Relationship Id="rId31" Type="http://schemas.openxmlformats.org/officeDocument/2006/relationships/hyperlink" Target="https://youtu.be/5aafG5mjZ_Y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hyperlink" Target="https://github.com/99003161/embeddedC/tree/master/driver_development_99003161" TargetMode="External"/><Relationship Id="rId30" Type="http://schemas.openxmlformats.org/officeDocument/2006/relationships/hyperlink" Target="https://youtu.be/B7oKdUvRhQQ" TargetMode="External"/><Relationship Id="rId35" Type="http://schemas.openxmlformats.org/officeDocument/2006/relationships/footer" Target="foot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896DA6-44A2-43F7-89EA-DD8B231846B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6C35A2-A0EB-41C0-B19B-101CB1A51E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0D6D4F7-852D-4012-9EA7-A39D6295B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22</TotalTime>
  <Pages>23</Pages>
  <Words>3152</Words>
  <Characters>17969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21079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DEEPAK KUMAR SAHOO</cp:lastModifiedBy>
  <cp:revision>5</cp:revision>
  <cp:lastPrinted>2021-01-03T11:20:00Z</cp:lastPrinted>
  <dcterms:created xsi:type="dcterms:W3CDTF">2021-01-03T11:11:00Z</dcterms:created>
  <dcterms:modified xsi:type="dcterms:W3CDTF">2021-01-03T11:31:00Z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